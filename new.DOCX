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55206431"/>
        <w:docPartObj>
          <w:docPartGallery w:val="Cover Pages"/>
          <w:docPartUnique/>
        </w:docPartObj>
      </w:sdtPr>
      <w:sdtEndPr/>
      <w:sdtContent>
        <w:p w14:paraId="1B656E25" w14:textId="77777777" w:rsidR="00BD3A56" w:rsidRDefault="002E5EAB">
          <w:r>
            <w:rPr>
              <w:noProof/>
              <w:lang w:eastAsia="en-IN"/>
            </w:rPr>
            <w:drawing>
              <wp:anchor distT="0" distB="0" distL="114300" distR="114300" simplePos="0" relativeHeight="251659264" behindDoc="0" locked="0" layoutInCell="1" allowOverlap="1" wp14:anchorId="503D6415" wp14:editId="5E355EC8">
                <wp:simplePos x="0" y="0"/>
                <wp:positionH relativeFrom="column">
                  <wp:posOffset>-65405</wp:posOffset>
                </wp:positionH>
                <wp:positionV relativeFrom="paragraph">
                  <wp:posOffset>0</wp:posOffset>
                </wp:positionV>
                <wp:extent cx="840105" cy="612140"/>
                <wp:effectExtent l="0" t="0" r="0" b="0"/>
                <wp:wrapTight wrapText="bothSides">
                  <wp:wrapPolygon edited="0">
                    <wp:start x="0" y="0"/>
                    <wp:lineTo x="0" y="15237"/>
                    <wp:lineTo x="7184" y="20614"/>
                    <wp:lineTo x="20898" y="20614"/>
                    <wp:lineTo x="20898" y="18822"/>
                    <wp:lineTo x="18939" y="0"/>
                    <wp:lineTo x="0" y="0"/>
                  </wp:wrapPolygon>
                </wp:wrapTight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sset 1@4x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105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4384" behindDoc="0" locked="0" layoutInCell="1" allowOverlap="1" wp14:anchorId="408200BD" wp14:editId="56632395">
                <wp:simplePos x="0" y="0"/>
                <wp:positionH relativeFrom="column">
                  <wp:posOffset>5194935</wp:posOffset>
                </wp:positionH>
                <wp:positionV relativeFrom="paragraph">
                  <wp:posOffset>0</wp:posOffset>
                </wp:positionV>
                <wp:extent cx="851535" cy="630555"/>
                <wp:effectExtent l="0" t="0" r="0" b="4445"/>
                <wp:wrapTight wrapText="bothSides">
                  <wp:wrapPolygon edited="0">
                    <wp:start x="644" y="0"/>
                    <wp:lineTo x="0" y="2610"/>
                    <wp:lineTo x="0" y="20882"/>
                    <wp:lineTo x="20617" y="20882"/>
                    <wp:lineTo x="20617" y="2610"/>
                    <wp:lineTo x="19329" y="0"/>
                    <wp:lineTo x="644" y="0"/>
                  </wp:wrapPolygon>
                </wp:wrapTight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Asset 2Marker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63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1D3F3957" w14:textId="77777777" w:rsidR="00035007" w:rsidRDefault="008E6B72" w:rsidP="0003500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58EB90" wp14:editId="5251C462">
                <wp:simplePos x="0" y="0"/>
                <wp:positionH relativeFrom="column">
                  <wp:posOffset>-523875</wp:posOffset>
                </wp:positionH>
                <wp:positionV relativeFrom="paragraph">
                  <wp:posOffset>2909570</wp:posOffset>
                </wp:positionV>
                <wp:extent cx="4105275" cy="685800"/>
                <wp:effectExtent l="0" t="0" r="0" b="0"/>
                <wp:wrapThrough wrapText="bothSides">
                  <wp:wrapPolygon edited="0">
                    <wp:start x="200" y="0"/>
                    <wp:lineTo x="200" y="21000"/>
                    <wp:lineTo x="21249" y="21000"/>
                    <wp:lineTo x="21249" y="0"/>
                    <wp:lineTo x="200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87329" w14:textId="77777777" w:rsidR="00BD3A56" w:rsidRPr="008E6B72" w:rsidRDefault="007F7D7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Sample Questions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58EB9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1.25pt;margin-top:229.1pt;width:323.25pt;height:5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" filled="f" stroked="f">
                <v:textbox>
                  <w:txbxContent>
                    <w:p w14:paraId="3CC87329" w14:textId="77777777" w:rsidR="00BD3A56" w:rsidRPr="008E6B72" w:rsidRDefault="007F7D73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Sample Questions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ab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E7D1F9" wp14:editId="496F0649">
                <wp:simplePos x="0" y="0"/>
                <wp:positionH relativeFrom="column">
                  <wp:posOffset>-519430</wp:posOffset>
                </wp:positionH>
                <wp:positionV relativeFrom="paragraph">
                  <wp:posOffset>3467100</wp:posOffset>
                </wp:positionV>
                <wp:extent cx="3505200" cy="685800"/>
                <wp:effectExtent l="0" t="0" r="0" b="0"/>
                <wp:wrapThrough wrapText="bothSides">
                  <wp:wrapPolygon edited="0">
                    <wp:start x="157" y="0"/>
                    <wp:lineTo x="157" y="20800"/>
                    <wp:lineTo x="21287" y="20800"/>
                    <wp:lineTo x="21287" y="0"/>
                    <wp:lineTo x="157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2DBA5" w14:textId="77777777" w:rsidR="00644888" w:rsidRDefault="007F7D73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Part 1</w:t>
                            </w:r>
                          </w:p>
                          <w:p w14:paraId="33E11033" w14:textId="77777777" w:rsidR="007F7D73" w:rsidRPr="008E6B72" w:rsidRDefault="007F7D73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7D1F9" id="Text Box 11" o:spid="_x0000_s1027" type="#_x0000_t202" style="position:absolute;margin-left:-40.9pt;margin-top:273pt;width:276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" filled="f" stroked="f">
                <v:textbox>
                  <w:txbxContent>
                    <w:p w14:paraId="44F2DBA5" w14:textId="77777777" w:rsidR="00644888" w:rsidRDefault="007F7D73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Part 1</w:t>
                      </w:r>
                    </w:p>
                    <w:p w14:paraId="33E11033" w14:textId="77777777" w:rsidR="007F7D73" w:rsidRPr="008E6B72" w:rsidRDefault="007F7D73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43510DA3" wp14:editId="17850E5E">
            <wp:simplePos x="0" y="0"/>
            <wp:positionH relativeFrom="column">
              <wp:posOffset>-914400</wp:posOffset>
            </wp:positionH>
            <wp:positionV relativeFrom="paragraph">
              <wp:posOffset>547551</wp:posOffset>
            </wp:positionV>
            <wp:extent cx="7557135" cy="8118573"/>
            <wp:effectExtent l="0" t="0" r="12065" b="9525"/>
            <wp:wrapTight wrapText="bothSides">
              <wp:wrapPolygon edited="0">
                <wp:start x="0" y="0"/>
                <wp:lineTo x="0" y="19125"/>
                <wp:lineTo x="9946" y="21558"/>
                <wp:lineTo x="10019" y="21558"/>
                <wp:lineTo x="10454" y="21558"/>
                <wp:lineTo x="21562" y="11962"/>
                <wp:lineTo x="21562" y="1825"/>
                <wp:lineTo x="2541" y="1081"/>
                <wp:lineTo x="2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et 1@4x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811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6684F20E" wp14:editId="1546EEFC">
            <wp:simplePos x="0" y="0"/>
            <wp:positionH relativeFrom="column">
              <wp:posOffset>4587875</wp:posOffset>
            </wp:positionH>
            <wp:positionV relativeFrom="paragraph">
              <wp:posOffset>8345261</wp:posOffset>
            </wp:positionV>
            <wp:extent cx="1765935" cy="327660"/>
            <wp:effectExtent l="0" t="0" r="12065" b="2540"/>
            <wp:wrapThrough wrapText="bothSides">
              <wp:wrapPolygon edited="0">
                <wp:start x="621" y="0"/>
                <wp:lineTo x="0" y="3349"/>
                <wp:lineTo x="0" y="20093"/>
                <wp:lineTo x="10563" y="20093"/>
                <wp:lineTo x="20816" y="20093"/>
                <wp:lineTo x="21437" y="8372"/>
                <wp:lineTo x="21437" y="0"/>
                <wp:lineTo x="19573" y="0"/>
                <wp:lineTo x="621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TI logo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7856A" w14:textId="77777777" w:rsidR="00035007" w:rsidRDefault="00035007" w:rsidP="00035007"/>
    <w:p w14:paraId="7315FFEF" w14:textId="77777777" w:rsidR="00035007" w:rsidRDefault="00035007" w:rsidP="00035007"/>
    <w:p w14:paraId="2E085828" w14:textId="77777777" w:rsidR="00035007" w:rsidRDefault="00035007" w:rsidP="00035007"/>
    <w:p w14:paraId="112AB267" w14:textId="77777777" w:rsidR="00035007" w:rsidRDefault="00035007" w:rsidP="00035007"/>
    <w:p w14:paraId="2E0AD1EA" w14:textId="77777777" w:rsidR="00035007" w:rsidRDefault="00035007" w:rsidP="00035007"/>
    <w:p w14:paraId="7023D632" w14:textId="77777777" w:rsidR="00035007" w:rsidRDefault="00035007" w:rsidP="00035007"/>
    <w:p w14:paraId="29DD345A" w14:textId="77777777" w:rsidR="00035007" w:rsidRDefault="00035007" w:rsidP="00035007"/>
    <w:p w14:paraId="262E21A9" w14:textId="77777777" w:rsidR="00035007" w:rsidRDefault="00035007" w:rsidP="00035007"/>
    <w:p w14:paraId="52CE1660" w14:textId="77777777" w:rsidR="00035007" w:rsidRDefault="00035007" w:rsidP="00035007"/>
    <w:p w14:paraId="473D53BD" w14:textId="77777777" w:rsidR="00035007" w:rsidRDefault="00035007" w:rsidP="00035007"/>
    <w:p w14:paraId="16C264F6" w14:textId="77777777" w:rsidR="00035007" w:rsidRDefault="00035007" w:rsidP="00035007"/>
    <w:p w14:paraId="3AA7E90A" w14:textId="77777777" w:rsidR="00035007" w:rsidRDefault="00035007" w:rsidP="00035007"/>
    <w:p w14:paraId="56A3FCE6" w14:textId="77777777" w:rsidR="00035007" w:rsidRDefault="00035007" w:rsidP="00035007"/>
    <w:p w14:paraId="6C29DC58" w14:textId="77777777" w:rsidR="00035007" w:rsidRDefault="00035007" w:rsidP="00035007"/>
    <w:p w14:paraId="1CF6FF2D" w14:textId="77777777" w:rsidR="00035007" w:rsidRDefault="00035007" w:rsidP="00035007"/>
    <w:p w14:paraId="4AA827B4" w14:textId="77777777" w:rsidR="00035007" w:rsidRDefault="00035007" w:rsidP="00035007"/>
    <w:p w14:paraId="300813BC" w14:textId="77777777" w:rsidR="00035007" w:rsidRDefault="00035007" w:rsidP="00035007"/>
    <w:p w14:paraId="40E9E9FD" w14:textId="77777777" w:rsidR="006940E4" w:rsidRDefault="006940E4" w:rsidP="00F30911">
      <w:pPr>
        <w:rPr>
          <w:noProof/>
          <w:lang w:eastAsia="en-IN"/>
        </w:rPr>
      </w:pPr>
    </w:p>
    <w:p w14:paraId="68C26ED1" w14:textId="77777777" w:rsidR="0041714A" w:rsidRDefault="0041714A" w:rsidP="006940E4">
      <w:pPr>
        <w:ind w:left="-426"/>
        <w:jc w:val="both"/>
        <w:rPr>
          <w:sz w:val="28"/>
          <w:szCs w:val="28"/>
        </w:rPr>
      </w:pPr>
    </w:p>
    <w:p w14:paraId="062234F3" w14:textId="77777777" w:rsidR="0041714A" w:rsidRDefault="006940E4" w:rsidP="006940E4">
      <w:pPr>
        <w:ind w:left="-426" w:right="-5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D4B029A" wp14:editId="21AFAB9C">
            <wp:extent cx="6016388" cy="275272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634" t="7395" r="14856" b="37291"/>
                    <a:stretch/>
                  </pic:blipFill>
                  <pic:spPr bwMode="auto">
                    <a:xfrm>
                      <a:off x="0" y="0"/>
                      <a:ext cx="6054757" cy="277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60CC4" w14:textId="77777777" w:rsidR="0041714A" w:rsidRDefault="0041714A" w:rsidP="00F30911">
      <w:pPr>
        <w:rPr>
          <w:sz w:val="28"/>
          <w:szCs w:val="28"/>
        </w:rPr>
      </w:pPr>
    </w:p>
    <w:p w14:paraId="2534A7C7" w14:textId="6BE81507" w:rsidR="006F0F5A" w:rsidRDefault="00DA117F" w:rsidP="00F309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 :</w:t>
      </w:r>
      <w:proofErr w:type="gramEnd"/>
      <w:r>
        <w:rPr>
          <w:sz w:val="28"/>
          <w:szCs w:val="28"/>
        </w:rPr>
        <w:t xml:space="preserve"> (d)</w:t>
      </w:r>
    </w:p>
    <w:p w14:paraId="417B9CA9" w14:textId="7B54FCB4" w:rsidR="00DA117F" w:rsidRDefault="00DA117F" w:rsidP="00F30911">
      <w:pPr>
        <w:rPr>
          <w:sz w:val="28"/>
          <w:szCs w:val="28"/>
        </w:rPr>
      </w:pPr>
      <w:hyperlink r:id="rId13" w:history="1">
        <w:r>
          <w:rPr>
            <w:rStyle w:val="Hyperlink"/>
          </w:rPr>
          <w:t>https://www.tutorialspoint.com/Java-Program-to-Compare-Strings</w:t>
        </w:r>
      </w:hyperlink>
    </w:p>
    <w:p w14:paraId="1F9DB134" w14:textId="77777777" w:rsidR="00DA117F" w:rsidRDefault="00DA117F" w:rsidP="00F30911">
      <w:pPr>
        <w:rPr>
          <w:sz w:val="28"/>
          <w:szCs w:val="28"/>
        </w:rPr>
      </w:pPr>
    </w:p>
    <w:p w14:paraId="70153855" w14:textId="77777777" w:rsidR="006F0F5A" w:rsidRDefault="006F0F5A" w:rsidP="00F30911">
      <w:pPr>
        <w:rPr>
          <w:sz w:val="28"/>
          <w:szCs w:val="28"/>
        </w:rPr>
      </w:pPr>
    </w:p>
    <w:p w14:paraId="791F1A2C" w14:textId="77777777" w:rsidR="002C0166" w:rsidRDefault="002C0166" w:rsidP="00F30911">
      <w:pPr>
        <w:rPr>
          <w:noProof/>
          <w:lang w:eastAsia="en-IN"/>
        </w:rPr>
      </w:pPr>
    </w:p>
    <w:p w14:paraId="393C0F95" w14:textId="77777777" w:rsidR="008F2CD3" w:rsidRDefault="0041714A" w:rsidP="002C0166">
      <w:pPr>
        <w:ind w:left="-284" w:right="-1045" w:hanging="14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B573518" wp14:editId="0B9CC71E">
            <wp:extent cx="6464935" cy="2503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967" t="7396" r="15022" b="44389"/>
                    <a:stretch/>
                  </pic:blipFill>
                  <pic:spPr bwMode="auto">
                    <a:xfrm>
                      <a:off x="0" y="0"/>
                      <a:ext cx="6482277" cy="250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E9BDF" w14:textId="77777777" w:rsidR="0041714A" w:rsidRDefault="0041714A" w:rsidP="00F30911">
      <w:pPr>
        <w:rPr>
          <w:sz w:val="28"/>
          <w:szCs w:val="28"/>
        </w:rPr>
      </w:pPr>
    </w:p>
    <w:p w14:paraId="271EA490" w14:textId="7EFDBB9E" w:rsidR="002C0166" w:rsidRDefault="00194A19" w:rsidP="00F30911">
      <w:pPr>
        <w:rPr>
          <w:noProof/>
          <w:lang w:eastAsia="en-IN"/>
        </w:rPr>
      </w:pPr>
      <w:r>
        <w:rPr>
          <w:noProof/>
          <w:lang w:eastAsia="en-IN"/>
        </w:rPr>
        <w:t>ANSWER: Ans is (b)</w:t>
      </w:r>
    </w:p>
    <w:p w14:paraId="67138931" w14:textId="77777777" w:rsidR="008346A6" w:rsidRDefault="008346A6" w:rsidP="00F30911">
      <w:pPr>
        <w:rPr>
          <w:noProof/>
          <w:lang w:eastAsia="en-IN"/>
        </w:rPr>
      </w:pPr>
    </w:p>
    <w:p w14:paraId="6453C64C" w14:textId="49BB35FF" w:rsidR="00194A19" w:rsidRDefault="00194A19" w:rsidP="00194A19">
      <w:pPr>
        <w:jc w:val="center"/>
        <w:rPr>
          <w:noProof/>
          <w:lang w:eastAsia="en-IN"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D53AC21" wp14:editId="675D1DB2">
            <wp:extent cx="4403090" cy="321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E707" w14:textId="77777777" w:rsidR="0041714A" w:rsidRDefault="0041714A" w:rsidP="002C0166">
      <w:pPr>
        <w:ind w:left="-284" w:right="373" w:hanging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88F84DF" wp14:editId="54E9109D">
            <wp:extent cx="6770077" cy="4819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301" t="7267" r="15853" b="5815"/>
                    <a:stretch/>
                  </pic:blipFill>
                  <pic:spPr bwMode="auto">
                    <a:xfrm>
                      <a:off x="0" y="0"/>
                      <a:ext cx="6798697" cy="484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AD2A8" w14:textId="77777777" w:rsidR="0041714A" w:rsidRDefault="0041714A" w:rsidP="00F30911">
      <w:pPr>
        <w:rPr>
          <w:sz w:val="28"/>
          <w:szCs w:val="28"/>
        </w:rPr>
      </w:pPr>
    </w:p>
    <w:p w14:paraId="71704C12" w14:textId="77777777" w:rsidR="002C0166" w:rsidRDefault="002C0166" w:rsidP="00F30911">
      <w:pPr>
        <w:rPr>
          <w:noProof/>
          <w:lang w:eastAsia="en-IN"/>
        </w:rPr>
      </w:pPr>
    </w:p>
    <w:p w14:paraId="7C2354F5" w14:textId="77777777"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C2F3A52" wp14:editId="0ADD02C1">
            <wp:extent cx="6996696" cy="3762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801" t="7395" r="14689" b="25163"/>
                    <a:stretch/>
                  </pic:blipFill>
                  <pic:spPr bwMode="auto">
                    <a:xfrm>
                      <a:off x="0" y="0"/>
                      <a:ext cx="7018907" cy="377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F361C" w14:textId="77777777" w:rsidR="0041714A" w:rsidRDefault="0041714A" w:rsidP="00F30911">
      <w:pPr>
        <w:rPr>
          <w:sz w:val="28"/>
          <w:szCs w:val="28"/>
        </w:rPr>
      </w:pPr>
    </w:p>
    <w:p w14:paraId="154BBACC" w14:textId="50987D17" w:rsidR="002C0166" w:rsidRDefault="005976A5" w:rsidP="00F30911">
      <w:pPr>
        <w:rPr>
          <w:sz w:val="28"/>
          <w:szCs w:val="28"/>
        </w:rPr>
      </w:pPr>
      <w:r>
        <w:rPr>
          <w:sz w:val="28"/>
          <w:szCs w:val="28"/>
        </w:rPr>
        <w:t xml:space="preserve">ANSWER: </w:t>
      </w:r>
      <w:r w:rsidR="00815574">
        <w:rPr>
          <w:sz w:val="28"/>
          <w:szCs w:val="28"/>
        </w:rPr>
        <w:t>(e)</w:t>
      </w:r>
    </w:p>
    <w:p w14:paraId="17BBFAA1" w14:textId="218AACDC" w:rsidR="005976A5" w:rsidRDefault="005976A5" w:rsidP="00F30911">
      <w:pPr>
        <w:rPr>
          <w:sz w:val="28"/>
          <w:szCs w:val="28"/>
        </w:rPr>
      </w:pPr>
    </w:p>
    <w:p w14:paraId="60163A81" w14:textId="65A3EBBA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0558C716" wp14:editId="414E7F09">
            <wp:extent cx="1843588" cy="908957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225" cy="92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= ERROR</w:t>
      </w:r>
    </w:p>
    <w:p w14:paraId="5C972705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68AA711C" w14:textId="0134A907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Syntax error</w:t>
      </w:r>
    </w:p>
    <w:p w14:paraId="5C453234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4E012672" w14:textId="08F43DD7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Syntax</w:t>
      </w:r>
    </w:p>
    <w:p w14:paraId="1CF51509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2E43DC95" w14:textId="6AB563A1" w:rsid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40B26A88" wp14:editId="7D1EF5A3">
            <wp:extent cx="1788812" cy="870857"/>
            <wp:effectExtent l="0" t="0" r="190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670" cy="88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1165" w14:textId="77777777" w:rsidR="002C7398" w:rsidRDefault="002C7398" w:rsidP="002C7398">
      <w:pPr>
        <w:pStyle w:val="ListParagraph"/>
        <w:rPr>
          <w:sz w:val="28"/>
          <w:szCs w:val="28"/>
        </w:rPr>
      </w:pPr>
    </w:p>
    <w:p w14:paraId="05C026E4" w14:textId="57DBFD65" w:rsidR="005976A5" w:rsidRPr="005976A5" w:rsidRDefault="005976A5" w:rsidP="005976A5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2D94DDD0" wp14:editId="36BFCBB5">
            <wp:extent cx="1521960" cy="80554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6181" cy="82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E9DF" w14:textId="77777777" w:rsidR="002C0166" w:rsidRDefault="002C0166" w:rsidP="00F30911">
      <w:pPr>
        <w:rPr>
          <w:sz w:val="28"/>
          <w:szCs w:val="28"/>
        </w:rPr>
      </w:pPr>
    </w:p>
    <w:p w14:paraId="4F9DC79C" w14:textId="77777777" w:rsidR="002C0166" w:rsidRDefault="002C0166" w:rsidP="00F30911">
      <w:pPr>
        <w:rPr>
          <w:noProof/>
          <w:lang w:eastAsia="en-IN"/>
        </w:rPr>
      </w:pPr>
    </w:p>
    <w:p w14:paraId="72FF7CF7" w14:textId="7E1F481D"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BBF6AF9" wp14:editId="5977A986">
            <wp:extent cx="6839068" cy="259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4801" t="7101" r="14522" b="45275"/>
                    <a:stretch/>
                  </pic:blipFill>
                  <pic:spPr bwMode="auto">
                    <a:xfrm>
                      <a:off x="0" y="0"/>
                      <a:ext cx="6855701" cy="259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E774D" w14:textId="58D374B3" w:rsidR="00815574" w:rsidRDefault="00815574" w:rsidP="002C0166">
      <w:pPr>
        <w:ind w:hanging="709"/>
        <w:rPr>
          <w:sz w:val="28"/>
          <w:szCs w:val="28"/>
        </w:rPr>
      </w:pPr>
    </w:p>
    <w:p w14:paraId="4330EBEA" w14:textId="721D6E83" w:rsidR="00815574" w:rsidRDefault="00815574" w:rsidP="002C0166">
      <w:pPr>
        <w:ind w:hanging="709"/>
        <w:rPr>
          <w:sz w:val="28"/>
          <w:szCs w:val="28"/>
        </w:rPr>
      </w:pPr>
      <w:r>
        <w:rPr>
          <w:sz w:val="28"/>
          <w:szCs w:val="28"/>
        </w:rPr>
        <w:t>ANSWER:</w:t>
      </w:r>
      <w:r w:rsidR="004D0F5D">
        <w:rPr>
          <w:sz w:val="28"/>
          <w:szCs w:val="28"/>
        </w:rPr>
        <w:t xml:space="preserve"> (d)</w:t>
      </w:r>
    </w:p>
    <w:p w14:paraId="6E257B51" w14:textId="02ACD20B" w:rsidR="004D0F5D" w:rsidRDefault="004D0F5D" w:rsidP="002C0166">
      <w:pPr>
        <w:ind w:hanging="709"/>
      </w:pPr>
      <w:hyperlink r:id="rId22" w:history="1">
        <w:r>
          <w:rPr>
            <w:rStyle w:val="Hyperlink"/>
          </w:rPr>
          <w:t>https://www.tutorialspoint.com/java/java_networking.htm</w:t>
        </w:r>
      </w:hyperlink>
    </w:p>
    <w:p w14:paraId="3B02959D" w14:textId="77777777" w:rsidR="004D0F5D" w:rsidRDefault="004D0F5D" w:rsidP="002C0166">
      <w:pPr>
        <w:ind w:hanging="709"/>
        <w:rPr>
          <w:sz w:val="28"/>
          <w:szCs w:val="28"/>
        </w:rPr>
      </w:pPr>
    </w:p>
    <w:p w14:paraId="27A4178F" w14:textId="59254395" w:rsidR="004D0F5D" w:rsidRDefault="004D0F5D" w:rsidP="002C0166">
      <w:pPr>
        <w:ind w:hanging="709"/>
        <w:rPr>
          <w:sz w:val="28"/>
          <w:szCs w:val="28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The </w:t>
      </w:r>
      <w:proofErr w:type="spellStart"/>
      <w:proofErr w:type="gram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java.net.Socket</w:t>
      </w:r>
      <w:proofErr w:type="spellEnd"/>
      <w:proofErr w:type="gram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class represents a socket, and the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java.net.ServerSocket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class provides a mechanism for the server program to listen for clients and establish connections with them.</w:t>
      </w:r>
    </w:p>
    <w:p w14:paraId="4E6A1301" w14:textId="77777777" w:rsidR="0041714A" w:rsidRDefault="0041714A" w:rsidP="00F30911">
      <w:pPr>
        <w:rPr>
          <w:sz w:val="28"/>
          <w:szCs w:val="28"/>
        </w:rPr>
      </w:pPr>
    </w:p>
    <w:p w14:paraId="5667F031" w14:textId="77777777" w:rsidR="002C0166" w:rsidRDefault="002C0166" w:rsidP="00F30911">
      <w:pPr>
        <w:rPr>
          <w:noProof/>
          <w:lang w:eastAsia="en-IN"/>
        </w:rPr>
      </w:pPr>
    </w:p>
    <w:p w14:paraId="6C76780A" w14:textId="77777777" w:rsidR="0041714A" w:rsidRDefault="0041714A" w:rsidP="002C0166">
      <w:pPr>
        <w:ind w:right="-1045" w:hanging="709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EAF5611" wp14:editId="0785A298">
            <wp:extent cx="6534857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4967" t="7396" r="15022" b="44684"/>
                    <a:stretch/>
                  </pic:blipFill>
                  <pic:spPr bwMode="auto">
                    <a:xfrm>
                      <a:off x="0" y="0"/>
                      <a:ext cx="6542925" cy="251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81B96" w14:textId="77777777" w:rsidR="0041714A" w:rsidRDefault="0041714A" w:rsidP="00F30911">
      <w:pPr>
        <w:rPr>
          <w:sz w:val="28"/>
          <w:szCs w:val="28"/>
        </w:rPr>
      </w:pPr>
    </w:p>
    <w:p w14:paraId="3E76F806" w14:textId="4114A5FE" w:rsidR="002C0166" w:rsidRDefault="00C02D54" w:rsidP="00F30911">
      <w:pPr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5030E7A0" w14:textId="77777777" w:rsidR="00C02D54" w:rsidRDefault="00C02D54" w:rsidP="00F30911">
      <w:pPr>
        <w:rPr>
          <w:sz w:val="28"/>
          <w:szCs w:val="28"/>
        </w:rPr>
      </w:pPr>
    </w:p>
    <w:p w14:paraId="2CE4D12A" w14:textId="7ADB4E18" w:rsidR="00C02D54" w:rsidRDefault="00C02D54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4FE614" wp14:editId="1D32CDFA">
            <wp:extent cx="5741670" cy="75819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1FC9" w14:textId="77777777" w:rsidR="00C02D54" w:rsidRDefault="00C02D54" w:rsidP="00F30911">
      <w:pPr>
        <w:rPr>
          <w:sz w:val="28"/>
          <w:szCs w:val="28"/>
        </w:rPr>
      </w:pPr>
    </w:p>
    <w:p w14:paraId="609B686C" w14:textId="77777777" w:rsidR="00C02D54" w:rsidRDefault="00C02D54" w:rsidP="00F30911">
      <w:pPr>
        <w:rPr>
          <w:sz w:val="28"/>
          <w:szCs w:val="28"/>
        </w:rPr>
      </w:pPr>
    </w:p>
    <w:p w14:paraId="7515D04C" w14:textId="77777777" w:rsidR="002C0166" w:rsidRDefault="002C0166" w:rsidP="00F30911">
      <w:pPr>
        <w:rPr>
          <w:sz w:val="28"/>
          <w:szCs w:val="28"/>
        </w:rPr>
      </w:pPr>
    </w:p>
    <w:p w14:paraId="60E4F6CF" w14:textId="77777777" w:rsidR="002C0166" w:rsidRDefault="002C0166" w:rsidP="00F30911">
      <w:pPr>
        <w:rPr>
          <w:noProof/>
          <w:lang w:eastAsia="en-IN"/>
        </w:rPr>
      </w:pPr>
    </w:p>
    <w:p w14:paraId="4ADD3F23" w14:textId="77777777"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CBB6195" wp14:editId="2B9B6C18">
            <wp:extent cx="6926831" cy="332422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4966" t="7691" r="14690" b="32262"/>
                    <a:stretch/>
                  </pic:blipFill>
                  <pic:spPr bwMode="auto">
                    <a:xfrm>
                      <a:off x="0" y="0"/>
                      <a:ext cx="6957559" cy="333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BF6AF" w14:textId="77777777" w:rsidR="0041714A" w:rsidRDefault="0041714A" w:rsidP="00F30911">
      <w:pPr>
        <w:rPr>
          <w:sz w:val="28"/>
          <w:szCs w:val="28"/>
        </w:rPr>
      </w:pPr>
    </w:p>
    <w:p w14:paraId="43955CAE" w14:textId="45318F23" w:rsidR="005620AE" w:rsidRPr="005620AE" w:rsidRDefault="005620AE" w:rsidP="00F30911">
      <w:pPr>
        <w:rPr>
          <w:noProof/>
          <w:color w:val="FF0000"/>
          <w:lang w:eastAsia="en-IN"/>
        </w:rPr>
      </w:pPr>
      <w:r w:rsidRPr="005620AE">
        <w:rPr>
          <w:noProof/>
          <w:color w:val="FF0000"/>
          <w:lang w:eastAsia="en-IN"/>
        </w:rPr>
        <w:t>ANSWER: (e )</w:t>
      </w:r>
    </w:p>
    <w:p w14:paraId="194CF920" w14:textId="10837693" w:rsidR="005620AE" w:rsidRDefault="005620AE" w:rsidP="00F30911">
      <w:pPr>
        <w:rPr>
          <w:noProof/>
          <w:lang w:eastAsia="en-IN"/>
        </w:rPr>
      </w:pPr>
      <w:r>
        <w:rPr>
          <w:noProof/>
          <w:lang w:eastAsia="en-IN"/>
        </w:rPr>
        <w:t>As only public is accesible any where .</w:t>
      </w:r>
    </w:p>
    <w:p w14:paraId="0222B444" w14:textId="77777777" w:rsidR="005620AE" w:rsidRDefault="005620AE" w:rsidP="00F30911">
      <w:pPr>
        <w:rPr>
          <w:noProof/>
          <w:lang w:eastAsia="en-IN"/>
        </w:rPr>
      </w:pPr>
    </w:p>
    <w:p w14:paraId="47C60279" w14:textId="77777777"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48E9BD4" wp14:editId="6DFCD5F3">
            <wp:extent cx="6506634" cy="248602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4634" t="7396" r="14856" b="44684"/>
                    <a:stretch/>
                  </pic:blipFill>
                  <pic:spPr bwMode="auto">
                    <a:xfrm>
                      <a:off x="0" y="0"/>
                      <a:ext cx="6519065" cy="24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9B832" w14:textId="77777777" w:rsidR="002C0166" w:rsidRDefault="002C0166" w:rsidP="002C0166">
      <w:pPr>
        <w:ind w:hanging="567"/>
        <w:rPr>
          <w:sz w:val="28"/>
          <w:szCs w:val="28"/>
        </w:rPr>
      </w:pPr>
    </w:p>
    <w:p w14:paraId="16FC20A5" w14:textId="77777777" w:rsidR="002C0166" w:rsidRDefault="002C0166" w:rsidP="002C0166">
      <w:pPr>
        <w:ind w:hanging="567"/>
        <w:rPr>
          <w:sz w:val="28"/>
          <w:szCs w:val="28"/>
        </w:rPr>
      </w:pPr>
    </w:p>
    <w:p w14:paraId="617D228C" w14:textId="77777777" w:rsidR="0041714A" w:rsidRDefault="0041714A" w:rsidP="00F30911">
      <w:pPr>
        <w:rPr>
          <w:sz w:val="28"/>
          <w:szCs w:val="28"/>
        </w:rPr>
      </w:pPr>
    </w:p>
    <w:p w14:paraId="18A32F13" w14:textId="77777777" w:rsidR="002C0166" w:rsidRDefault="002C0166" w:rsidP="00F30911">
      <w:pPr>
        <w:rPr>
          <w:noProof/>
          <w:lang w:eastAsia="en-IN"/>
        </w:rPr>
      </w:pPr>
    </w:p>
    <w:p w14:paraId="4751BA0D" w14:textId="77777777"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7A8C57D" wp14:editId="40AD09C7">
            <wp:extent cx="6593927" cy="4552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4967" t="7396" r="15188" b="6823"/>
                    <a:stretch/>
                  </pic:blipFill>
                  <pic:spPr bwMode="auto">
                    <a:xfrm>
                      <a:off x="0" y="0"/>
                      <a:ext cx="6614543" cy="456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B6FDF" w14:textId="77777777" w:rsidR="0041714A" w:rsidRDefault="0041714A" w:rsidP="00F30911">
      <w:pPr>
        <w:rPr>
          <w:sz w:val="28"/>
          <w:szCs w:val="28"/>
        </w:rPr>
      </w:pPr>
    </w:p>
    <w:p w14:paraId="3FDF8E1C" w14:textId="77777777" w:rsidR="002C0166" w:rsidRDefault="002C0166" w:rsidP="00F30911">
      <w:pPr>
        <w:rPr>
          <w:noProof/>
          <w:lang w:eastAsia="en-IN"/>
        </w:rPr>
      </w:pPr>
    </w:p>
    <w:p w14:paraId="7E5BA8AD" w14:textId="77777777"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95CE811" wp14:editId="0C3FA6AD">
            <wp:extent cx="6624082" cy="339090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5299" t="7691" r="14856" b="28712"/>
                    <a:stretch/>
                  </pic:blipFill>
                  <pic:spPr bwMode="auto">
                    <a:xfrm>
                      <a:off x="0" y="0"/>
                      <a:ext cx="6646270" cy="340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2F341" w14:textId="77777777" w:rsidR="0041714A" w:rsidRDefault="0041714A" w:rsidP="00F30911">
      <w:pPr>
        <w:rPr>
          <w:sz w:val="28"/>
          <w:szCs w:val="28"/>
        </w:rPr>
      </w:pPr>
    </w:p>
    <w:p w14:paraId="781AC892" w14:textId="77777777" w:rsidR="002C0166" w:rsidRDefault="002C0166" w:rsidP="00F30911">
      <w:pPr>
        <w:rPr>
          <w:sz w:val="28"/>
          <w:szCs w:val="28"/>
        </w:rPr>
      </w:pPr>
    </w:p>
    <w:p w14:paraId="368D7F94" w14:textId="77777777" w:rsidR="002C0166" w:rsidRDefault="002C0166" w:rsidP="00F30911">
      <w:pPr>
        <w:rPr>
          <w:sz w:val="28"/>
          <w:szCs w:val="28"/>
        </w:rPr>
      </w:pPr>
    </w:p>
    <w:p w14:paraId="6D641207" w14:textId="77777777" w:rsidR="002C0166" w:rsidRDefault="002C0166" w:rsidP="00F30911">
      <w:pPr>
        <w:rPr>
          <w:noProof/>
          <w:lang w:eastAsia="en-IN"/>
        </w:rPr>
      </w:pPr>
    </w:p>
    <w:p w14:paraId="33147867" w14:textId="77777777" w:rsidR="0041714A" w:rsidRDefault="0041714A" w:rsidP="002C016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0E9EDCE" wp14:editId="295498BB">
            <wp:extent cx="6864350" cy="3023583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5299" t="7690" r="14856" b="37587"/>
                    <a:stretch/>
                  </pic:blipFill>
                  <pic:spPr bwMode="auto">
                    <a:xfrm>
                      <a:off x="0" y="0"/>
                      <a:ext cx="6892725" cy="303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BC396" w14:textId="77777777" w:rsidR="0041714A" w:rsidRDefault="0041714A" w:rsidP="00F30911">
      <w:pPr>
        <w:rPr>
          <w:sz w:val="28"/>
          <w:szCs w:val="28"/>
        </w:rPr>
      </w:pPr>
    </w:p>
    <w:p w14:paraId="626B25DC" w14:textId="77777777" w:rsidR="002C0166" w:rsidRDefault="002C0166" w:rsidP="00F30911">
      <w:pPr>
        <w:rPr>
          <w:noProof/>
          <w:lang w:eastAsia="en-IN"/>
        </w:rPr>
      </w:pPr>
    </w:p>
    <w:p w14:paraId="439856FE" w14:textId="77777777" w:rsidR="0041714A" w:rsidRDefault="006940E4" w:rsidP="002C016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D740DCF" wp14:editId="5842954D">
            <wp:extent cx="6914089" cy="2647950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4801" t="7099" r="14856" b="44981"/>
                    <a:stretch/>
                  </pic:blipFill>
                  <pic:spPr bwMode="auto">
                    <a:xfrm>
                      <a:off x="0" y="0"/>
                      <a:ext cx="6922037" cy="265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E2198" w14:textId="77777777" w:rsidR="002C0166" w:rsidRDefault="002C0166" w:rsidP="002C0166">
      <w:pPr>
        <w:ind w:left="-284" w:hanging="567"/>
        <w:rPr>
          <w:sz w:val="28"/>
          <w:szCs w:val="28"/>
        </w:rPr>
      </w:pPr>
    </w:p>
    <w:p w14:paraId="3E6B9D75" w14:textId="6F7A89CB" w:rsidR="002C0166" w:rsidRDefault="00803FAC" w:rsidP="002C0166">
      <w:pPr>
        <w:ind w:left="-284" w:hanging="567"/>
        <w:rPr>
          <w:sz w:val="28"/>
          <w:szCs w:val="28"/>
        </w:rPr>
      </w:pPr>
      <w:r>
        <w:rPr>
          <w:sz w:val="28"/>
          <w:szCs w:val="28"/>
        </w:rPr>
        <w:t>ANSWER: (</w:t>
      </w:r>
      <w:proofErr w:type="gramStart"/>
      <w:r>
        <w:rPr>
          <w:sz w:val="28"/>
          <w:szCs w:val="28"/>
        </w:rPr>
        <w:t>c )</w:t>
      </w:r>
      <w:proofErr w:type="gramEnd"/>
    </w:p>
    <w:p w14:paraId="4B051287" w14:textId="77777777" w:rsidR="00803FAC" w:rsidRDefault="00803FAC" w:rsidP="002C0166">
      <w:pPr>
        <w:ind w:left="-284" w:hanging="567"/>
        <w:rPr>
          <w:sz w:val="28"/>
          <w:szCs w:val="28"/>
        </w:rPr>
      </w:pPr>
    </w:p>
    <w:p w14:paraId="36CAAA47" w14:textId="08AFE53F" w:rsidR="00803FAC" w:rsidRDefault="00803FAC" w:rsidP="002C0166">
      <w:pPr>
        <w:ind w:left="-284" w:hanging="567"/>
        <w:rPr>
          <w:sz w:val="28"/>
          <w:szCs w:val="28"/>
        </w:rPr>
      </w:pPr>
      <w:r>
        <w:rPr>
          <w:rFonts w:ascii="Verdana" w:hAnsi="Verdana"/>
          <w:color w:val="333333"/>
          <w:sz w:val="20"/>
          <w:szCs w:val="20"/>
          <w:shd w:val="clear" w:color="auto" w:fill="FAFAFA"/>
        </w:rPr>
        <w:t>All fields and methods in the class must be declared public</w:t>
      </w:r>
    </w:p>
    <w:p w14:paraId="41847828" w14:textId="77777777" w:rsidR="006940E4" w:rsidRDefault="006940E4" w:rsidP="00F30911">
      <w:pPr>
        <w:rPr>
          <w:sz w:val="28"/>
          <w:szCs w:val="28"/>
        </w:rPr>
      </w:pPr>
    </w:p>
    <w:p w14:paraId="12026A87" w14:textId="77777777" w:rsidR="002C0166" w:rsidRDefault="002C0166" w:rsidP="00F30911">
      <w:pPr>
        <w:rPr>
          <w:noProof/>
          <w:lang w:eastAsia="en-IN"/>
        </w:rPr>
      </w:pPr>
    </w:p>
    <w:p w14:paraId="01BD8846" w14:textId="706C13FD" w:rsidR="006940E4" w:rsidRDefault="006940E4" w:rsidP="002C016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D669E07" wp14:editId="34C935AE">
            <wp:extent cx="6460597" cy="24860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4801" t="7691" r="15189" b="44389"/>
                    <a:stretch/>
                  </pic:blipFill>
                  <pic:spPr bwMode="auto">
                    <a:xfrm>
                      <a:off x="0" y="0"/>
                      <a:ext cx="6474986" cy="2491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7CBB7" w14:textId="77777777" w:rsidR="00803FAC" w:rsidRDefault="00803FAC" w:rsidP="002C0166">
      <w:pPr>
        <w:ind w:left="-851" w:firstLine="284"/>
        <w:rPr>
          <w:sz w:val="28"/>
          <w:szCs w:val="28"/>
        </w:rPr>
      </w:pPr>
    </w:p>
    <w:p w14:paraId="5F21A6FE" w14:textId="51F651A1" w:rsidR="006940E4" w:rsidRDefault="001A2710" w:rsidP="00F30911">
      <w:pPr>
        <w:rPr>
          <w:sz w:val="28"/>
          <w:szCs w:val="28"/>
        </w:rPr>
      </w:pPr>
      <w:r>
        <w:rPr>
          <w:sz w:val="28"/>
          <w:szCs w:val="28"/>
        </w:rPr>
        <w:t>ANSWER: (b)</w:t>
      </w:r>
    </w:p>
    <w:p w14:paraId="2B786493" w14:textId="2F38395A" w:rsidR="001A2710" w:rsidRDefault="001A2710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FCEF37" wp14:editId="58BE0E71">
            <wp:extent cx="5741670" cy="5308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35A5" w14:textId="77777777" w:rsidR="006940E4" w:rsidRDefault="006940E4" w:rsidP="00F30911">
      <w:pPr>
        <w:rPr>
          <w:sz w:val="28"/>
          <w:szCs w:val="28"/>
        </w:rPr>
      </w:pPr>
    </w:p>
    <w:p w14:paraId="6DE6BD7A" w14:textId="77777777" w:rsidR="002C0166" w:rsidRDefault="002C0166" w:rsidP="00F30911">
      <w:pPr>
        <w:rPr>
          <w:noProof/>
          <w:lang w:eastAsia="en-IN"/>
        </w:rPr>
      </w:pPr>
    </w:p>
    <w:p w14:paraId="47FFD68C" w14:textId="77777777" w:rsidR="006940E4" w:rsidRDefault="006940E4" w:rsidP="002C016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61D2476" wp14:editId="470C8AF3">
            <wp:extent cx="6872025" cy="2667000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5299" t="7100" r="14856" b="44685"/>
                    <a:stretch/>
                  </pic:blipFill>
                  <pic:spPr bwMode="auto">
                    <a:xfrm>
                      <a:off x="0" y="0"/>
                      <a:ext cx="6877669" cy="266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6A1FC" w14:textId="77777777" w:rsidR="006940E4" w:rsidRDefault="006940E4" w:rsidP="00F30911">
      <w:pPr>
        <w:rPr>
          <w:sz w:val="28"/>
          <w:szCs w:val="28"/>
        </w:rPr>
      </w:pPr>
    </w:p>
    <w:p w14:paraId="11111452" w14:textId="708137EA" w:rsidR="002C0166" w:rsidRDefault="00284DC1" w:rsidP="00F30911">
      <w:pPr>
        <w:rPr>
          <w:sz w:val="28"/>
          <w:szCs w:val="28"/>
        </w:rPr>
      </w:pPr>
      <w:r>
        <w:rPr>
          <w:sz w:val="28"/>
          <w:szCs w:val="28"/>
        </w:rPr>
        <w:t>ANSWER: (d)</w:t>
      </w:r>
    </w:p>
    <w:p w14:paraId="284AEE64" w14:textId="4AF36BC6" w:rsidR="00284DC1" w:rsidRDefault="00284DC1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7A5BA0" wp14:editId="53A9476C">
            <wp:extent cx="5741670" cy="93662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41C" w14:textId="77777777" w:rsidR="002C0166" w:rsidRDefault="002C0166" w:rsidP="00F30911">
      <w:pPr>
        <w:rPr>
          <w:sz w:val="28"/>
          <w:szCs w:val="28"/>
        </w:rPr>
      </w:pPr>
    </w:p>
    <w:p w14:paraId="1752DA77" w14:textId="77777777" w:rsidR="002C0166" w:rsidRDefault="002C0166" w:rsidP="00F30911">
      <w:pPr>
        <w:rPr>
          <w:sz w:val="28"/>
          <w:szCs w:val="28"/>
        </w:rPr>
      </w:pPr>
    </w:p>
    <w:p w14:paraId="6093B71C" w14:textId="77777777" w:rsidR="002C0166" w:rsidRDefault="002C0166" w:rsidP="00F30911">
      <w:pPr>
        <w:rPr>
          <w:noProof/>
          <w:lang w:eastAsia="en-IN"/>
        </w:rPr>
      </w:pPr>
    </w:p>
    <w:p w14:paraId="1DE489A3" w14:textId="77777777" w:rsidR="006940E4" w:rsidRDefault="006940E4" w:rsidP="002C016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73B5C13" wp14:editId="4B482FE6">
            <wp:extent cx="6700513" cy="372427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5133" t="7691" r="14856" b="23092"/>
                    <a:stretch/>
                  </pic:blipFill>
                  <pic:spPr bwMode="auto">
                    <a:xfrm>
                      <a:off x="0" y="0"/>
                      <a:ext cx="6710875" cy="373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0EB3C" w14:textId="77777777" w:rsidR="006940E4" w:rsidRDefault="006940E4" w:rsidP="00F30911">
      <w:pPr>
        <w:rPr>
          <w:sz w:val="28"/>
          <w:szCs w:val="28"/>
        </w:rPr>
      </w:pPr>
    </w:p>
    <w:p w14:paraId="63CD3F67" w14:textId="77777777" w:rsidR="000C2D06" w:rsidRDefault="000C2D06" w:rsidP="00F30911">
      <w:pPr>
        <w:rPr>
          <w:noProof/>
          <w:lang w:eastAsia="en-IN"/>
        </w:rPr>
      </w:pPr>
    </w:p>
    <w:p w14:paraId="54062DC1" w14:textId="77777777" w:rsidR="006940E4" w:rsidRDefault="006940E4" w:rsidP="000C2D06">
      <w:pPr>
        <w:ind w:left="-709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B627315" wp14:editId="7AE5AF03">
            <wp:extent cx="7239292" cy="33623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4967" t="7099" r="14856" b="34924"/>
                    <a:stretch/>
                  </pic:blipFill>
                  <pic:spPr bwMode="auto">
                    <a:xfrm>
                      <a:off x="0" y="0"/>
                      <a:ext cx="7273041" cy="33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62F11" w14:textId="2F0074A7" w:rsidR="006940E4" w:rsidRDefault="00A33033" w:rsidP="00A33033">
      <w:pPr>
        <w:ind w:firstLine="720"/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4A184C82" w14:textId="77777777" w:rsidR="000C2D06" w:rsidRDefault="000C2D06" w:rsidP="00F30911">
      <w:pPr>
        <w:rPr>
          <w:noProof/>
          <w:lang w:eastAsia="en-IN"/>
        </w:rPr>
      </w:pPr>
    </w:p>
    <w:p w14:paraId="213BECF2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87803BE" wp14:editId="0F348165">
            <wp:extent cx="7149075" cy="27146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4800" t="7395" r="14689" b="44981"/>
                    <a:stretch/>
                  </pic:blipFill>
                  <pic:spPr bwMode="auto">
                    <a:xfrm>
                      <a:off x="0" y="0"/>
                      <a:ext cx="7165849" cy="272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D1F7" w14:textId="5C233303" w:rsidR="006940E4" w:rsidRDefault="0008794B" w:rsidP="00F30911">
      <w:pPr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4D68E4F0" w14:textId="4A06F6DD" w:rsidR="0008794B" w:rsidRDefault="0008794B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3965F0" wp14:editId="59A9AB64">
            <wp:extent cx="3036889" cy="78222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2460" cy="7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A03D" w14:textId="5D20F311" w:rsidR="000C2D06" w:rsidRDefault="000C2D06" w:rsidP="00F30911">
      <w:pPr>
        <w:rPr>
          <w:noProof/>
          <w:lang w:eastAsia="en-IN"/>
        </w:rPr>
      </w:pPr>
    </w:p>
    <w:p w14:paraId="5419C7EA" w14:textId="77777777" w:rsidR="00901A5C" w:rsidRDefault="00901A5C" w:rsidP="00F30911">
      <w:pPr>
        <w:rPr>
          <w:noProof/>
          <w:lang w:eastAsia="en-IN"/>
        </w:rPr>
      </w:pPr>
    </w:p>
    <w:p w14:paraId="184BFDC8" w14:textId="77777777" w:rsidR="006940E4" w:rsidRDefault="006940E4" w:rsidP="000C2D0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C54AC59" wp14:editId="0764B611">
            <wp:extent cx="6790174" cy="29146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4800" t="7395" r="14689" b="38769"/>
                    <a:stretch/>
                  </pic:blipFill>
                  <pic:spPr bwMode="auto">
                    <a:xfrm>
                      <a:off x="0" y="0"/>
                      <a:ext cx="6799936" cy="291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3AF48" w14:textId="1C8B6A82" w:rsidR="006940E4" w:rsidRDefault="00DA4A60" w:rsidP="00F30911">
      <w:pPr>
        <w:rPr>
          <w:sz w:val="28"/>
          <w:szCs w:val="28"/>
        </w:rPr>
      </w:pPr>
      <w:r>
        <w:rPr>
          <w:sz w:val="28"/>
          <w:szCs w:val="28"/>
        </w:rPr>
        <w:t>ANSWER: (b)</w:t>
      </w:r>
    </w:p>
    <w:p w14:paraId="2B81C383" w14:textId="555C14E2" w:rsidR="00DA4A60" w:rsidRDefault="00DA4A60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99F7E5" wp14:editId="3E47ECAA">
            <wp:extent cx="4343400" cy="84110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4986" cy="8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3DE4" w14:textId="77777777" w:rsidR="000C2D06" w:rsidRDefault="000C2D06" w:rsidP="00F30911">
      <w:pPr>
        <w:rPr>
          <w:sz w:val="28"/>
          <w:szCs w:val="28"/>
        </w:rPr>
      </w:pPr>
    </w:p>
    <w:p w14:paraId="76EB1A68" w14:textId="77777777" w:rsidR="000C2D06" w:rsidRDefault="000C2D06" w:rsidP="00F30911">
      <w:pPr>
        <w:rPr>
          <w:sz w:val="28"/>
          <w:szCs w:val="28"/>
        </w:rPr>
      </w:pPr>
    </w:p>
    <w:p w14:paraId="34610C08" w14:textId="77777777" w:rsidR="000C2D06" w:rsidRDefault="000C2D06" w:rsidP="00F30911">
      <w:pPr>
        <w:rPr>
          <w:noProof/>
          <w:lang w:eastAsia="en-IN"/>
        </w:rPr>
      </w:pPr>
    </w:p>
    <w:p w14:paraId="0A175950" w14:textId="77777777" w:rsidR="006940E4" w:rsidRDefault="006940E4" w:rsidP="000C2D0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DA954A9" wp14:editId="2421B0DC">
            <wp:extent cx="6621780" cy="2604776"/>
            <wp:effectExtent l="0" t="0" r="762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5298" t="6803" r="14524" b="44094"/>
                    <a:stretch/>
                  </pic:blipFill>
                  <pic:spPr bwMode="auto">
                    <a:xfrm>
                      <a:off x="0" y="0"/>
                      <a:ext cx="6643251" cy="261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A13B3" w14:textId="77777777" w:rsidR="006940E4" w:rsidRDefault="006940E4" w:rsidP="00F30911">
      <w:pPr>
        <w:rPr>
          <w:sz w:val="28"/>
          <w:szCs w:val="28"/>
        </w:rPr>
      </w:pPr>
    </w:p>
    <w:p w14:paraId="2F62985D" w14:textId="77777777" w:rsidR="000C2D06" w:rsidRDefault="000C2D06" w:rsidP="00F30911">
      <w:pPr>
        <w:rPr>
          <w:noProof/>
          <w:lang w:eastAsia="en-IN"/>
        </w:rPr>
      </w:pPr>
    </w:p>
    <w:p w14:paraId="747BF58F" w14:textId="77777777" w:rsidR="006940E4" w:rsidRDefault="006940E4" w:rsidP="000C2D0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B8ABD1E" wp14:editId="5485EF87">
            <wp:extent cx="7096244" cy="27241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4967" t="7099" r="14855" b="44981"/>
                    <a:stretch/>
                  </pic:blipFill>
                  <pic:spPr bwMode="auto">
                    <a:xfrm>
                      <a:off x="0" y="0"/>
                      <a:ext cx="7108816" cy="2728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85D9E" w14:textId="77777777" w:rsidR="006940E4" w:rsidRDefault="006940E4" w:rsidP="00F30911">
      <w:pPr>
        <w:rPr>
          <w:sz w:val="28"/>
          <w:szCs w:val="28"/>
        </w:rPr>
      </w:pPr>
    </w:p>
    <w:p w14:paraId="547C5B2D" w14:textId="77777777" w:rsidR="000C2D06" w:rsidRDefault="000C2D06" w:rsidP="00F30911">
      <w:pPr>
        <w:rPr>
          <w:sz w:val="28"/>
          <w:szCs w:val="28"/>
        </w:rPr>
      </w:pPr>
    </w:p>
    <w:p w14:paraId="41C2B2F3" w14:textId="77777777" w:rsidR="000C2D06" w:rsidRDefault="000C2D06" w:rsidP="00F30911">
      <w:pPr>
        <w:rPr>
          <w:sz w:val="28"/>
          <w:szCs w:val="28"/>
        </w:rPr>
      </w:pPr>
    </w:p>
    <w:p w14:paraId="6557F9CE" w14:textId="77777777" w:rsidR="00966A20" w:rsidRDefault="00966A20" w:rsidP="00F30911">
      <w:pPr>
        <w:rPr>
          <w:sz w:val="28"/>
          <w:szCs w:val="28"/>
        </w:rPr>
      </w:pPr>
    </w:p>
    <w:p w14:paraId="7B173264" w14:textId="77777777" w:rsidR="00966A20" w:rsidRDefault="00966A20" w:rsidP="00F30911">
      <w:pPr>
        <w:rPr>
          <w:sz w:val="28"/>
          <w:szCs w:val="28"/>
        </w:rPr>
      </w:pPr>
    </w:p>
    <w:p w14:paraId="43F52F5F" w14:textId="77777777" w:rsidR="00966A20" w:rsidRDefault="00966A20" w:rsidP="00F30911">
      <w:pPr>
        <w:rPr>
          <w:sz w:val="28"/>
          <w:szCs w:val="28"/>
        </w:rPr>
      </w:pPr>
    </w:p>
    <w:p w14:paraId="302731E5" w14:textId="77777777" w:rsidR="000C2D06" w:rsidRDefault="000C2D06" w:rsidP="00F30911">
      <w:pPr>
        <w:rPr>
          <w:noProof/>
          <w:lang w:eastAsia="en-IN"/>
        </w:rPr>
      </w:pPr>
    </w:p>
    <w:p w14:paraId="6AB1E49F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14300C2" wp14:editId="7280EFD6">
            <wp:extent cx="7249413" cy="2752725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4967" t="7395" r="14523" b="44981"/>
                    <a:stretch/>
                  </pic:blipFill>
                  <pic:spPr bwMode="auto">
                    <a:xfrm>
                      <a:off x="0" y="0"/>
                      <a:ext cx="7264128" cy="275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C9E13" w14:textId="77777777" w:rsidR="006940E4" w:rsidRDefault="006940E4" w:rsidP="00F30911">
      <w:pPr>
        <w:rPr>
          <w:sz w:val="28"/>
          <w:szCs w:val="28"/>
        </w:rPr>
      </w:pPr>
    </w:p>
    <w:p w14:paraId="2469117A" w14:textId="15D88522" w:rsidR="000C2D06" w:rsidRDefault="00FA1C20" w:rsidP="00F30911">
      <w:pPr>
        <w:rPr>
          <w:noProof/>
          <w:lang w:eastAsia="en-IN"/>
        </w:rPr>
      </w:pPr>
      <w:r>
        <w:rPr>
          <w:noProof/>
          <w:lang w:eastAsia="en-IN"/>
        </w:rPr>
        <w:t>ANSWER: (a)</w:t>
      </w:r>
    </w:p>
    <w:p w14:paraId="2E782D17" w14:textId="38F98B1C" w:rsidR="00FA1C20" w:rsidRDefault="00FA1C20" w:rsidP="00F30911">
      <w:pPr>
        <w:rPr>
          <w:noProof/>
          <w:lang w:eastAsia="en-IN"/>
        </w:rPr>
      </w:pPr>
      <w:hyperlink r:id="rId44" w:history="1">
        <w:r>
          <w:rPr>
            <w:rStyle w:val="Hyperlink"/>
          </w:rPr>
          <w:t>https://www.ibm.com/support/pages/javaxnamingnamingexception-name-compenvjdbc-not-found-context-java</w:t>
        </w:r>
      </w:hyperlink>
    </w:p>
    <w:p w14:paraId="6DD02F3D" w14:textId="77777777" w:rsidR="006940E4" w:rsidRDefault="006940E4" w:rsidP="000C2D0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77DCB05" wp14:editId="0FE25669">
            <wp:extent cx="6933725" cy="262890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14967" t="7396" r="14855" b="45277"/>
                    <a:stretch/>
                  </pic:blipFill>
                  <pic:spPr bwMode="auto">
                    <a:xfrm>
                      <a:off x="0" y="0"/>
                      <a:ext cx="6946454" cy="2633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120A8" w14:textId="77777777" w:rsidR="000C2D06" w:rsidRDefault="000C2D06" w:rsidP="00F30911">
      <w:pPr>
        <w:rPr>
          <w:sz w:val="28"/>
          <w:szCs w:val="28"/>
        </w:rPr>
      </w:pPr>
    </w:p>
    <w:p w14:paraId="343EC3A5" w14:textId="77777777" w:rsidR="000C2D06" w:rsidRDefault="000C2D06" w:rsidP="00F30911">
      <w:pPr>
        <w:rPr>
          <w:sz w:val="28"/>
          <w:szCs w:val="28"/>
        </w:rPr>
      </w:pPr>
    </w:p>
    <w:p w14:paraId="66E45905" w14:textId="0BB4C64E" w:rsidR="006940E4" w:rsidRPr="0008794B" w:rsidRDefault="0003402D" w:rsidP="00F30911">
      <w:pPr>
        <w:rPr>
          <w:color w:val="FF0000"/>
          <w:sz w:val="28"/>
          <w:szCs w:val="28"/>
        </w:rPr>
      </w:pPr>
      <w:r w:rsidRPr="0008794B">
        <w:rPr>
          <w:color w:val="FF0000"/>
          <w:sz w:val="28"/>
          <w:szCs w:val="28"/>
        </w:rPr>
        <w:t>ANSWER: (b)</w:t>
      </w:r>
    </w:p>
    <w:p w14:paraId="31285EDA" w14:textId="16C67376" w:rsidR="0003402D" w:rsidRDefault="0003402D" w:rsidP="00F30911">
      <w:pPr>
        <w:rPr>
          <w:sz w:val="28"/>
          <w:szCs w:val="28"/>
        </w:rPr>
      </w:pPr>
      <w:hyperlink r:id="rId46" w:history="1">
        <w:r>
          <w:rPr>
            <w:rStyle w:val="Hyperlink"/>
          </w:rPr>
          <w:t>https://docs.oracle.com/javase/7/docs/technotes/tools/windows/javac.html</w:t>
        </w:r>
      </w:hyperlink>
    </w:p>
    <w:p w14:paraId="61380AFA" w14:textId="77777777" w:rsidR="00966A20" w:rsidRDefault="00966A20" w:rsidP="00F30911">
      <w:pPr>
        <w:rPr>
          <w:sz w:val="28"/>
          <w:szCs w:val="28"/>
        </w:rPr>
      </w:pPr>
    </w:p>
    <w:p w14:paraId="3E0A03D1" w14:textId="77777777" w:rsidR="00966A20" w:rsidRDefault="00966A20" w:rsidP="00F30911">
      <w:pPr>
        <w:rPr>
          <w:sz w:val="28"/>
          <w:szCs w:val="28"/>
        </w:rPr>
      </w:pPr>
    </w:p>
    <w:p w14:paraId="21415174" w14:textId="77777777" w:rsidR="000C2D06" w:rsidRDefault="000C2D06" w:rsidP="00F30911">
      <w:pPr>
        <w:rPr>
          <w:noProof/>
          <w:lang w:eastAsia="en-IN"/>
        </w:rPr>
      </w:pPr>
    </w:p>
    <w:p w14:paraId="61DE9186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919BA94" wp14:editId="6B17C80F">
            <wp:extent cx="7205780" cy="2800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5133" t="7099" r="14689" b="44390"/>
                    <a:stretch/>
                  </pic:blipFill>
                  <pic:spPr bwMode="auto">
                    <a:xfrm>
                      <a:off x="0" y="0"/>
                      <a:ext cx="7229209" cy="28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1BF56" w14:textId="77777777" w:rsidR="006940E4" w:rsidRDefault="006940E4" w:rsidP="00F30911">
      <w:pPr>
        <w:rPr>
          <w:sz w:val="28"/>
          <w:szCs w:val="28"/>
        </w:rPr>
      </w:pPr>
    </w:p>
    <w:p w14:paraId="3696112C" w14:textId="26AD4062" w:rsidR="000C2D06" w:rsidRDefault="00E54B86" w:rsidP="00F30911">
      <w:pPr>
        <w:rPr>
          <w:noProof/>
          <w:lang w:eastAsia="en-IN"/>
        </w:rPr>
      </w:pPr>
      <w:r w:rsidRPr="008E7D18">
        <w:rPr>
          <w:noProof/>
          <w:color w:val="FF0000"/>
          <w:lang w:eastAsia="en-IN"/>
        </w:rPr>
        <w:t>ANSWER: (b)</w:t>
      </w:r>
    </w:p>
    <w:p w14:paraId="5F8BBE0D" w14:textId="13C8A61C" w:rsidR="00E54B86" w:rsidRDefault="00E54B86" w:rsidP="00F30911">
      <w:pPr>
        <w:rPr>
          <w:noProof/>
          <w:lang w:eastAsia="en-IN"/>
        </w:rPr>
      </w:pPr>
      <w:hyperlink r:id="rId48" w:history="1">
        <w:r>
          <w:rPr>
            <w:rStyle w:val="Hyperlink"/>
          </w:rPr>
          <w:t>https://www.geeksforgeeks.org/displaying-xml-using-xslt/</w:t>
        </w:r>
      </w:hyperlink>
    </w:p>
    <w:p w14:paraId="35686C86" w14:textId="021814A5" w:rsidR="00E54B86" w:rsidRDefault="00E54B86" w:rsidP="00F30911">
      <w:pPr>
        <w:rPr>
          <w:noProof/>
          <w:lang w:eastAsia="en-IN"/>
        </w:rPr>
      </w:pPr>
    </w:p>
    <w:p w14:paraId="70DCA7C0" w14:textId="77777777" w:rsidR="00E54B86" w:rsidRDefault="00E54B86" w:rsidP="00F30911">
      <w:pPr>
        <w:rPr>
          <w:noProof/>
          <w:lang w:eastAsia="en-IN"/>
        </w:rPr>
      </w:pPr>
    </w:p>
    <w:p w14:paraId="361D910A" w14:textId="77777777" w:rsidR="006940E4" w:rsidRDefault="006940E4" w:rsidP="000C2D06">
      <w:pPr>
        <w:ind w:left="-1276" w:firstLine="426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A62D0E0" wp14:editId="0BF3EABC">
            <wp:extent cx="6848123" cy="2628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4967" t="7395" r="14855" b="44685"/>
                    <a:stretch/>
                  </pic:blipFill>
                  <pic:spPr bwMode="auto">
                    <a:xfrm>
                      <a:off x="0" y="0"/>
                      <a:ext cx="6867826" cy="263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1EE1F" w14:textId="77777777" w:rsidR="006940E4" w:rsidRDefault="006940E4" w:rsidP="00F30911">
      <w:pPr>
        <w:rPr>
          <w:sz w:val="28"/>
          <w:szCs w:val="28"/>
        </w:rPr>
      </w:pPr>
    </w:p>
    <w:p w14:paraId="0D28EBAA" w14:textId="2A88A108" w:rsidR="000C2D06" w:rsidRDefault="0041734C" w:rsidP="00F30911">
      <w:pPr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56968566" w14:textId="738D2C02" w:rsidR="0041734C" w:rsidRDefault="0041734C" w:rsidP="00F309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9DE312E" wp14:editId="48343E1D">
            <wp:extent cx="5741670" cy="54056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37267"/>
                    <a:stretch/>
                  </pic:blipFill>
                  <pic:spPr bwMode="auto">
                    <a:xfrm>
                      <a:off x="0" y="0"/>
                      <a:ext cx="5741670" cy="54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58869" w14:textId="77777777" w:rsidR="000C2D06" w:rsidRDefault="000C2D06" w:rsidP="00F30911">
      <w:pPr>
        <w:rPr>
          <w:sz w:val="28"/>
          <w:szCs w:val="28"/>
        </w:rPr>
      </w:pPr>
    </w:p>
    <w:p w14:paraId="01AF1212" w14:textId="77777777" w:rsidR="000C2D06" w:rsidRDefault="000C2D06" w:rsidP="00F30911">
      <w:pPr>
        <w:rPr>
          <w:sz w:val="28"/>
          <w:szCs w:val="28"/>
        </w:rPr>
      </w:pPr>
    </w:p>
    <w:p w14:paraId="3454DBA3" w14:textId="77777777" w:rsidR="00966A20" w:rsidRDefault="00966A20" w:rsidP="00F30911">
      <w:pPr>
        <w:rPr>
          <w:sz w:val="28"/>
          <w:szCs w:val="28"/>
        </w:rPr>
      </w:pPr>
    </w:p>
    <w:p w14:paraId="367ABE4E" w14:textId="77777777" w:rsidR="000C2D06" w:rsidRDefault="000C2D06" w:rsidP="00F30911">
      <w:pPr>
        <w:rPr>
          <w:noProof/>
          <w:lang w:eastAsia="en-IN"/>
        </w:rPr>
      </w:pPr>
    </w:p>
    <w:p w14:paraId="1DE388C2" w14:textId="77777777"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780DB1B" wp14:editId="1562661D">
            <wp:extent cx="7138297" cy="4400550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4800" t="7396" r="14523" b="15105"/>
                    <a:stretch/>
                  </pic:blipFill>
                  <pic:spPr bwMode="auto">
                    <a:xfrm>
                      <a:off x="0" y="0"/>
                      <a:ext cx="7162816" cy="441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24CD3" w14:textId="77777777" w:rsidR="000C2D06" w:rsidRDefault="000C2D06" w:rsidP="000C2D06">
      <w:pPr>
        <w:ind w:left="-567" w:hanging="567"/>
        <w:rPr>
          <w:sz w:val="28"/>
          <w:szCs w:val="28"/>
        </w:rPr>
      </w:pPr>
    </w:p>
    <w:p w14:paraId="1C4A0608" w14:textId="77777777" w:rsidR="000C2D06" w:rsidRDefault="000C2D06" w:rsidP="000C2D06">
      <w:pPr>
        <w:ind w:left="-567" w:hanging="567"/>
        <w:rPr>
          <w:sz w:val="28"/>
          <w:szCs w:val="28"/>
        </w:rPr>
      </w:pPr>
      <w:bookmarkStart w:id="0" w:name="_GoBack"/>
      <w:bookmarkEnd w:id="0"/>
    </w:p>
    <w:p w14:paraId="5ED63067" w14:textId="77777777" w:rsidR="006940E4" w:rsidRDefault="006940E4" w:rsidP="00F30911">
      <w:pPr>
        <w:rPr>
          <w:sz w:val="28"/>
          <w:szCs w:val="28"/>
        </w:rPr>
      </w:pPr>
    </w:p>
    <w:p w14:paraId="5A0BD4E7" w14:textId="77777777" w:rsidR="000C2D06" w:rsidRDefault="000C2D06" w:rsidP="00F30911">
      <w:pPr>
        <w:rPr>
          <w:noProof/>
          <w:lang w:eastAsia="en-IN"/>
        </w:rPr>
      </w:pPr>
    </w:p>
    <w:p w14:paraId="12F39AEE" w14:textId="77777777" w:rsidR="006940E4" w:rsidRDefault="006940E4" w:rsidP="000C2D06">
      <w:pPr>
        <w:ind w:left="-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AF42F10" wp14:editId="04BE726D">
            <wp:extent cx="6697331" cy="258688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14801" t="7396" r="15022" b="44389"/>
                    <a:stretch/>
                  </pic:blipFill>
                  <pic:spPr bwMode="auto">
                    <a:xfrm>
                      <a:off x="0" y="0"/>
                      <a:ext cx="6728578" cy="259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B5D5A" w14:textId="366909B4" w:rsidR="006940E4" w:rsidRDefault="0041734C" w:rsidP="00F30911">
      <w:pPr>
        <w:rPr>
          <w:sz w:val="28"/>
          <w:szCs w:val="28"/>
        </w:rPr>
      </w:pPr>
      <w:r>
        <w:rPr>
          <w:sz w:val="28"/>
          <w:szCs w:val="28"/>
        </w:rPr>
        <w:t>ANSWER: (b)</w:t>
      </w:r>
    </w:p>
    <w:p w14:paraId="4B8904B6" w14:textId="77777777" w:rsidR="000C2D06" w:rsidRDefault="000C2D06" w:rsidP="00F30911">
      <w:pPr>
        <w:rPr>
          <w:sz w:val="28"/>
          <w:szCs w:val="28"/>
        </w:rPr>
      </w:pPr>
    </w:p>
    <w:p w14:paraId="62868ABD" w14:textId="77777777" w:rsidR="000C2D06" w:rsidRDefault="000C2D06" w:rsidP="00F30911">
      <w:pPr>
        <w:rPr>
          <w:sz w:val="28"/>
          <w:szCs w:val="28"/>
        </w:rPr>
      </w:pPr>
    </w:p>
    <w:p w14:paraId="5E855F95" w14:textId="77777777" w:rsidR="00966A20" w:rsidRDefault="00966A20" w:rsidP="00F30911">
      <w:pPr>
        <w:rPr>
          <w:noProof/>
          <w:lang w:eastAsia="en-IN"/>
        </w:rPr>
      </w:pPr>
    </w:p>
    <w:p w14:paraId="3DB0B8B0" w14:textId="77777777" w:rsidR="00966A20" w:rsidRDefault="00966A20" w:rsidP="00F30911">
      <w:pPr>
        <w:rPr>
          <w:noProof/>
          <w:lang w:eastAsia="en-IN"/>
        </w:rPr>
      </w:pPr>
    </w:p>
    <w:p w14:paraId="3FA9FE72" w14:textId="77777777" w:rsidR="00966A20" w:rsidRDefault="00966A20" w:rsidP="00F30911">
      <w:pPr>
        <w:rPr>
          <w:noProof/>
          <w:lang w:eastAsia="en-IN"/>
        </w:rPr>
      </w:pPr>
    </w:p>
    <w:p w14:paraId="77933254" w14:textId="77777777" w:rsidR="006940E4" w:rsidRDefault="006940E4" w:rsidP="00966A20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9386B95" wp14:editId="2483FE82">
            <wp:extent cx="7141998" cy="2771775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14967" t="7396" r="15188" b="44389"/>
                    <a:stretch/>
                  </pic:blipFill>
                  <pic:spPr bwMode="auto">
                    <a:xfrm>
                      <a:off x="0" y="0"/>
                      <a:ext cx="7157244" cy="277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B554" w14:textId="35A42219" w:rsidR="006940E4" w:rsidRDefault="000E0278" w:rsidP="00F30911">
      <w:pPr>
        <w:rPr>
          <w:sz w:val="28"/>
          <w:szCs w:val="28"/>
        </w:rPr>
      </w:pPr>
      <w:r w:rsidRPr="000E0278">
        <w:rPr>
          <w:color w:val="FF0000"/>
          <w:sz w:val="28"/>
          <w:szCs w:val="28"/>
        </w:rPr>
        <w:t>ANSWER: (b)</w:t>
      </w:r>
    </w:p>
    <w:p w14:paraId="0048218C" w14:textId="77777777" w:rsidR="000E0278" w:rsidRDefault="000E0278" w:rsidP="00F30911">
      <w:pPr>
        <w:rPr>
          <w:sz w:val="28"/>
          <w:szCs w:val="28"/>
        </w:rPr>
      </w:pPr>
    </w:p>
    <w:p w14:paraId="1A7F3840" w14:textId="77777777" w:rsidR="00966A20" w:rsidRDefault="00966A20" w:rsidP="00F30911">
      <w:pPr>
        <w:rPr>
          <w:noProof/>
          <w:lang w:eastAsia="en-IN"/>
        </w:rPr>
      </w:pPr>
    </w:p>
    <w:p w14:paraId="1D9DB5D6" w14:textId="77777777" w:rsidR="006940E4" w:rsidRDefault="006940E4" w:rsidP="00966A20">
      <w:pPr>
        <w:ind w:left="-567" w:hanging="284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6C790B9" wp14:editId="6107FEB1">
            <wp:extent cx="6955364" cy="26574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l="14801" t="7395" r="14689" b="44685"/>
                    <a:stretch/>
                  </pic:blipFill>
                  <pic:spPr bwMode="auto">
                    <a:xfrm>
                      <a:off x="0" y="0"/>
                      <a:ext cx="6963718" cy="2660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58A44" w14:textId="0D3D40EB" w:rsidR="006940E4" w:rsidRDefault="00510535" w:rsidP="00F30911">
      <w:pPr>
        <w:rPr>
          <w:sz w:val="28"/>
          <w:szCs w:val="28"/>
        </w:rPr>
      </w:pPr>
      <w:r>
        <w:rPr>
          <w:sz w:val="28"/>
          <w:szCs w:val="28"/>
        </w:rPr>
        <w:t>ANSWER: (d)</w:t>
      </w:r>
    </w:p>
    <w:p w14:paraId="01F0229C" w14:textId="02CEF127" w:rsidR="00510535" w:rsidRDefault="00510535" w:rsidP="00F30911">
      <w:pPr>
        <w:rPr>
          <w:sz w:val="28"/>
          <w:szCs w:val="28"/>
        </w:rPr>
      </w:pPr>
      <w:hyperlink r:id="rId55" w:history="1">
        <w:r>
          <w:rPr>
            <w:rStyle w:val="Hyperlink"/>
          </w:rPr>
          <w:t>https://www.geeksforgeeks.org/difference-between-abstract-class-and-concrete-class-in-java/</w:t>
        </w:r>
      </w:hyperlink>
    </w:p>
    <w:p w14:paraId="5AA61D08" w14:textId="77777777" w:rsidR="00966A20" w:rsidRDefault="00966A20" w:rsidP="00F30911">
      <w:pPr>
        <w:rPr>
          <w:sz w:val="28"/>
          <w:szCs w:val="28"/>
        </w:rPr>
      </w:pPr>
    </w:p>
    <w:p w14:paraId="31B49CF1" w14:textId="77777777" w:rsidR="00966A20" w:rsidRDefault="00966A20" w:rsidP="00F30911">
      <w:pPr>
        <w:rPr>
          <w:sz w:val="28"/>
          <w:szCs w:val="28"/>
        </w:rPr>
      </w:pPr>
    </w:p>
    <w:p w14:paraId="78F585A4" w14:textId="77777777" w:rsidR="00966A20" w:rsidRDefault="00966A20" w:rsidP="00F30911">
      <w:pPr>
        <w:rPr>
          <w:sz w:val="28"/>
          <w:szCs w:val="28"/>
        </w:rPr>
      </w:pPr>
    </w:p>
    <w:p w14:paraId="7E14D857" w14:textId="77777777" w:rsidR="00966A20" w:rsidRDefault="00966A20" w:rsidP="00F30911">
      <w:pPr>
        <w:rPr>
          <w:noProof/>
          <w:lang w:eastAsia="en-IN"/>
        </w:rPr>
      </w:pPr>
    </w:p>
    <w:p w14:paraId="00BC73E0" w14:textId="77777777" w:rsidR="006940E4" w:rsidRDefault="006940E4" w:rsidP="00966A20">
      <w:pPr>
        <w:ind w:left="-1418" w:firstLine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AC2C550" wp14:editId="6D184EF3">
            <wp:extent cx="7111512" cy="46005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14801" t="7395" r="15022" b="11851"/>
                    <a:stretch/>
                  </pic:blipFill>
                  <pic:spPr bwMode="auto">
                    <a:xfrm>
                      <a:off x="0" y="0"/>
                      <a:ext cx="7132168" cy="4613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54165" w14:textId="7BD698F0" w:rsidR="00226823" w:rsidRPr="00226823" w:rsidRDefault="00226823" w:rsidP="00F30911">
      <w:pPr>
        <w:rPr>
          <w:color w:val="FF0000"/>
          <w:sz w:val="28"/>
          <w:szCs w:val="28"/>
        </w:rPr>
      </w:pPr>
      <w:r w:rsidRPr="00226823">
        <w:rPr>
          <w:color w:val="FF0000"/>
          <w:sz w:val="28"/>
          <w:szCs w:val="28"/>
        </w:rPr>
        <w:t>ANSWER:</w:t>
      </w:r>
    </w:p>
    <w:p w14:paraId="72B63648" w14:textId="7D6623BB" w:rsid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5275B378" wp14:editId="6ADB517B">
            <wp:extent cx="1319042" cy="127907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7637" cy="12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E0A0" w14:textId="7651E6A6" w:rsid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7FCE6C94" wp14:editId="3959AAFF">
            <wp:extent cx="1355272" cy="1173788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65388" cy="11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7480" w14:textId="78C24872" w:rsid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A</w:t>
      </w:r>
    </w:p>
    <w:p w14:paraId="7C542C17" w14:textId="702FA93D" w:rsidR="00226823" w:rsidRPr="00226823" w:rsidRDefault="00226823" w:rsidP="00226823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noProof/>
        </w:rPr>
        <w:drawing>
          <wp:inline distT="0" distB="0" distL="0" distR="0" wp14:anchorId="6F7C8CCF" wp14:editId="04784DD2">
            <wp:extent cx="1409700" cy="125654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18692" cy="12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74C6" w14:textId="77777777" w:rsidR="00226823" w:rsidRPr="00226823" w:rsidRDefault="00226823" w:rsidP="00226823">
      <w:pPr>
        <w:rPr>
          <w:sz w:val="28"/>
          <w:szCs w:val="28"/>
        </w:rPr>
      </w:pPr>
    </w:p>
    <w:p w14:paraId="5AF73B9C" w14:textId="77777777" w:rsidR="00966A20" w:rsidRDefault="00966A20" w:rsidP="00F30911">
      <w:pPr>
        <w:rPr>
          <w:noProof/>
          <w:lang w:eastAsia="en-IN"/>
        </w:rPr>
      </w:pPr>
    </w:p>
    <w:p w14:paraId="59B6AC48" w14:textId="77777777" w:rsidR="001C11A6" w:rsidRDefault="001C11A6" w:rsidP="00966A20">
      <w:pPr>
        <w:ind w:left="-1418" w:firstLine="284"/>
        <w:rPr>
          <w:noProof/>
          <w:lang w:eastAsia="en-IN"/>
        </w:rPr>
      </w:pPr>
    </w:p>
    <w:p w14:paraId="4FFC337A" w14:textId="77777777" w:rsidR="006940E4" w:rsidRDefault="006940E4" w:rsidP="001C11A6">
      <w:pPr>
        <w:ind w:left="-1418" w:firstLine="1844"/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99A5A7" wp14:editId="1974EEBB">
            <wp:extent cx="5351985" cy="6591300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30007" t="11819" r="32313" b="5640"/>
                    <a:stretch/>
                  </pic:blipFill>
                  <pic:spPr bwMode="auto">
                    <a:xfrm>
                      <a:off x="0" y="0"/>
                      <a:ext cx="5410854" cy="666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FA9B0" w14:textId="77777777" w:rsidR="00701199" w:rsidRDefault="00701199" w:rsidP="00F30911">
      <w:pPr>
        <w:rPr>
          <w:sz w:val="28"/>
          <w:szCs w:val="28"/>
        </w:rPr>
      </w:pPr>
    </w:p>
    <w:p w14:paraId="202D7AAA" w14:textId="77777777" w:rsidR="00701199" w:rsidRDefault="00701199" w:rsidP="00F30911">
      <w:pPr>
        <w:rPr>
          <w:sz w:val="28"/>
          <w:szCs w:val="28"/>
        </w:rPr>
      </w:pPr>
    </w:p>
    <w:p w14:paraId="21E8197D" w14:textId="7165E4B1" w:rsidR="0034528E" w:rsidRDefault="0034528E" w:rsidP="00F30911">
      <w:pPr>
        <w:rPr>
          <w:sz w:val="28"/>
          <w:szCs w:val="28"/>
        </w:rPr>
      </w:pPr>
      <w:r>
        <w:rPr>
          <w:sz w:val="28"/>
          <w:szCs w:val="28"/>
        </w:rPr>
        <w:t>ANSWER: (a)</w:t>
      </w:r>
    </w:p>
    <w:p w14:paraId="00C4C2D3" w14:textId="77777777" w:rsidR="00701199" w:rsidRDefault="00701199" w:rsidP="00F30911">
      <w:pPr>
        <w:rPr>
          <w:sz w:val="28"/>
          <w:szCs w:val="28"/>
        </w:rPr>
      </w:pPr>
    </w:p>
    <w:p w14:paraId="1772CBC2" w14:textId="77777777" w:rsidR="00701199" w:rsidRDefault="00701199" w:rsidP="00F30911">
      <w:pPr>
        <w:rPr>
          <w:sz w:val="28"/>
          <w:szCs w:val="28"/>
        </w:rPr>
      </w:pPr>
    </w:p>
    <w:p w14:paraId="29FF804F" w14:textId="77777777" w:rsidR="00701199" w:rsidRDefault="00701199" w:rsidP="00F30911">
      <w:pPr>
        <w:rPr>
          <w:sz w:val="28"/>
          <w:szCs w:val="28"/>
        </w:rPr>
      </w:pPr>
    </w:p>
    <w:p w14:paraId="49EA29D5" w14:textId="77777777" w:rsidR="00701199" w:rsidRDefault="00701199" w:rsidP="00F30911">
      <w:pPr>
        <w:rPr>
          <w:sz w:val="28"/>
          <w:szCs w:val="28"/>
        </w:rPr>
      </w:pPr>
    </w:p>
    <w:p w14:paraId="3753AB61" w14:textId="77777777" w:rsidR="00701199" w:rsidRDefault="00701199" w:rsidP="00F30911">
      <w:pPr>
        <w:rPr>
          <w:sz w:val="28"/>
          <w:szCs w:val="28"/>
        </w:rPr>
      </w:pPr>
    </w:p>
    <w:p w14:paraId="1FE2860D" w14:textId="77777777" w:rsidR="00701199" w:rsidRPr="00037C98" w:rsidRDefault="00701199" w:rsidP="00F30911">
      <w:pPr>
        <w:rPr>
          <w:sz w:val="28"/>
          <w:szCs w:val="28"/>
        </w:rPr>
      </w:pPr>
    </w:p>
    <w:sectPr w:rsidR="00701199" w:rsidRPr="00037C98" w:rsidSect="000C2D06">
      <w:headerReference w:type="default" r:id="rId61"/>
      <w:footerReference w:type="default" r:id="rId62"/>
      <w:pgSz w:w="11900" w:h="16840"/>
      <w:pgMar w:top="1440" w:right="1440" w:bottom="1440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834FDE" w14:textId="77777777" w:rsidR="00AC0537" w:rsidRDefault="00AC0537" w:rsidP="008C1F02">
      <w:r>
        <w:separator/>
      </w:r>
    </w:p>
  </w:endnote>
  <w:endnote w:type="continuationSeparator" w:id="0">
    <w:p w14:paraId="6A0DEB27" w14:textId="77777777" w:rsidR="00AC0537" w:rsidRDefault="00AC0537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1DA3F" w14:textId="77777777" w:rsidR="008C1F02" w:rsidRPr="005D5C4A" w:rsidRDefault="005D5C4A" w:rsidP="005D5C4A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440B45F5" wp14:editId="7F87A73C">
          <wp:simplePos x="0" y="0"/>
          <wp:positionH relativeFrom="column">
            <wp:posOffset>6016625</wp:posOffset>
          </wp:positionH>
          <wp:positionV relativeFrom="paragraph">
            <wp:posOffset>100330</wp:posOffset>
          </wp:positionV>
          <wp:extent cx="618490" cy="662305"/>
          <wp:effectExtent l="3492" t="0" r="0" b="0"/>
          <wp:wrapThrough wrapText="bothSides">
            <wp:wrapPolygon edited="0">
              <wp:start x="122" y="3490"/>
              <wp:lineTo x="14315" y="15087"/>
              <wp:lineTo x="15202" y="18400"/>
              <wp:lineTo x="18750" y="21714"/>
              <wp:lineTo x="18750" y="1004"/>
              <wp:lineTo x="122" y="1004"/>
              <wp:lineTo x="122" y="3490"/>
            </wp:wrapPolygon>
          </wp:wrapThrough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rners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1849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1227A3D5" wp14:editId="15C4DFC0">
          <wp:simplePos x="0" y="0"/>
          <wp:positionH relativeFrom="column">
            <wp:posOffset>-749300</wp:posOffset>
          </wp:positionH>
          <wp:positionV relativeFrom="paragraph">
            <wp:posOffset>209550</wp:posOffset>
          </wp:positionV>
          <wp:extent cx="457200" cy="266700"/>
          <wp:effectExtent l="0" t="0" r="0" b="12700"/>
          <wp:wrapThrough wrapText="bothSides">
            <wp:wrapPolygon edited="0">
              <wp:start x="0" y="0"/>
              <wp:lineTo x="0" y="20571"/>
              <wp:lineTo x="20400" y="20571"/>
              <wp:lineTo x="20400" y="0"/>
              <wp:lineTo x="0" y="0"/>
            </wp:wrapPolygon>
          </wp:wrapThrough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TI logo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F74776" w14:textId="77777777" w:rsidR="00AC0537" w:rsidRDefault="00AC0537" w:rsidP="008C1F02">
      <w:r>
        <w:separator/>
      </w:r>
    </w:p>
  </w:footnote>
  <w:footnote w:type="continuationSeparator" w:id="0">
    <w:p w14:paraId="658B1237" w14:textId="77777777" w:rsidR="00AC0537" w:rsidRDefault="00AC0537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3BC75" w14:textId="77777777" w:rsidR="008C1F02" w:rsidRDefault="00CA73E8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67C983" wp14:editId="3DAA63A8">
              <wp:simplePos x="0" y="0"/>
              <wp:positionH relativeFrom="column">
                <wp:posOffset>4623435</wp:posOffset>
              </wp:positionH>
              <wp:positionV relativeFrom="paragraph">
                <wp:posOffset>126890</wp:posOffset>
              </wp:positionV>
              <wp:extent cx="1949119" cy="227330"/>
              <wp:effectExtent l="0" t="0" r="0" b="127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119" cy="227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A97739" w14:textId="77777777" w:rsidR="00C41290" w:rsidRPr="00C41290" w:rsidRDefault="00C41290" w:rsidP="00CA73E8">
                          <w:pPr>
                            <w:jc w:val="righ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Date: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67C9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64.05pt;margin-top:10pt;width:153.45pt;height:1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" filled="f" stroked="f">
              <v:textbox>
                <w:txbxContent>
                  <w:p w14:paraId="15A97739" w14:textId="77777777" w:rsidR="00C41290" w:rsidRPr="00C41290" w:rsidRDefault="00C41290" w:rsidP="00CA73E8">
                    <w:pPr>
                      <w:jc w:val="righ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Date:</w:t>
                    </w:r>
                  </w:p>
                </w:txbxContent>
              </v:textbox>
            </v:shape>
          </w:pict>
        </mc:Fallback>
      </mc:AlternateContent>
    </w:r>
    <w:r w:rsidRPr="00CA73E8">
      <w:rPr>
        <w:noProof/>
        <w:lang w:eastAsia="en-IN"/>
      </w:rPr>
      <w:drawing>
        <wp:anchor distT="0" distB="0" distL="114300" distR="114300" simplePos="0" relativeHeight="251667456" behindDoc="0" locked="0" layoutInCell="1" allowOverlap="1" wp14:anchorId="4CBDFF4B" wp14:editId="2FF7C33A">
          <wp:simplePos x="0" y="0"/>
          <wp:positionH relativeFrom="column">
            <wp:posOffset>5996305</wp:posOffset>
          </wp:positionH>
          <wp:positionV relativeFrom="paragraph">
            <wp:posOffset>-332105</wp:posOffset>
          </wp:positionV>
          <wp:extent cx="459105" cy="344170"/>
          <wp:effectExtent l="0" t="0" r="0" b="11430"/>
          <wp:wrapThrough wrapText="bothSides">
            <wp:wrapPolygon edited="0">
              <wp:start x="0" y="0"/>
              <wp:lineTo x="0" y="20723"/>
              <wp:lineTo x="20315" y="20723"/>
              <wp:lineTo x="20315" y="0"/>
              <wp:lineTo x="0" y="0"/>
            </wp:wrapPolygon>
          </wp:wrapThrough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105" cy="344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F095FE3" wp14:editId="35B05CCF">
              <wp:simplePos x="0" y="0"/>
              <wp:positionH relativeFrom="column">
                <wp:posOffset>-521004</wp:posOffset>
              </wp:positionH>
              <wp:positionV relativeFrom="paragraph">
                <wp:posOffset>-106321</wp:posOffset>
              </wp:positionV>
              <wp:extent cx="4225870" cy="454770"/>
              <wp:effectExtent l="0" t="0" r="0" b="25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3375E" w14:textId="77777777" w:rsidR="005D5C4A" w:rsidRPr="00C41290" w:rsidRDefault="005D5C4A" w:rsidP="00C41290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Document title goes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095FE3" id="Text Box 4" o:spid="_x0000_s1029" type="#_x0000_t202" style="position:absolute;margin-left:-41pt;margin-top:-8.35pt;width:332.75pt;height: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" filled="f" stroked="f">
              <v:textbox>
                <w:txbxContent>
                  <w:p w14:paraId="0333375E" w14:textId="77777777" w:rsidR="005D5C4A" w:rsidRPr="00C41290" w:rsidRDefault="005D5C4A" w:rsidP="00C41290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Document title goes here</w:t>
                    </w:r>
                  </w:p>
                </w:txbxContent>
              </v:textbox>
            </v:shape>
          </w:pict>
        </mc:Fallback>
      </mc:AlternateContent>
    </w:r>
    <w:r w:rsidR="005D5C4A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49E546C4" wp14:editId="7BD8B7AC">
          <wp:simplePos x="0" y="0"/>
          <wp:positionH relativeFrom="column">
            <wp:posOffset>-972185</wp:posOffset>
          </wp:positionH>
          <wp:positionV relativeFrom="paragraph">
            <wp:posOffset>-504190</wp:posOffset>
          </wp:positionV>
          <wp:extent cx="687600" cy="630000"/>
          <wp:effectExtent l="0" t="0" r="0" b="5080"/>
          <wp:wrapThrough wrapText="bothSides">
            <wp:wrapPolygon edited="0">
              <wp:start x="0" y="0"/>
              <wp:lineTo x="0" y="20903"/>
              <wp:lineTo x="2396" y="20903"/>
              <wp:lineTo x="4791" y="14806"/>
              <wp:lineTo x="20762" y="2613"/>
              <wp:lineTo x="20762" y="0"/>
              <wp:lineTo x="0" y="0"/>
            </wp:wrapPolygon>
          </wp:wrapThrough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87600" cy="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84D55"/>
    <w:multiLevelType w:val="hybridMultilevel"/>
    <w:tmpl w:val="19A4F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03E6"/>
    <w:multiLevelType w:val="hybridMultilevel"/>
    <w:tmpl w:val="9B3E0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7DD"/>
    <w:multiLevelType w:val="hybridMultilevel"/>
    <w:tmpl w:val="36D4B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38EC"/>
    <w:multiLevelType w:val="hybridMultilevel"/>
    <w:tmpl w:val="8F7AC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E2D3C"/>
    <w:multiLevelType w:val="hybridMultilevel"/>
    <w:tmpl w:val="3F8892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4CE5"/>
    <w:multiLevelType w:val="multilevel"/>
    <w:tmpl w:val="864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20B1"/>
    <w:multiLevelType w:val="hybridMultilevel"/>
    <w:tmpl w:val="1BA85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D6DB9"/>
    <w:multiLevelType w:val="hybridMultilevel"/>
    <w:tmpl w:val="8F66E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42C93"/>
    <w:multiLevelType w:val="hybridMultilevel"/>
    <w:tmpl w:val="3C9E0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E5153"/>
    <w:multiLevelType w:val="hybridMultilevel"/>
    <w:tmpl w:val="41A84542"/>
    <w:lvl w:ilvl="0" w:tplc="C7AA5138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b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4743D"/>
    <w:multiLevelType w:val="multilevel"/>
    <w:tmpl w:val="519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5590"/>
    <w:multiLevelType w:val="hybridMultilevel"/>
    <w:tmpl w:val="66E02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53899"/>
    <w:multiLevelType w:val="hybridMultilevel"/>
    <w:tmpl w:val="197E3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116C9"/>
    <w:multiLevelType w:val="hybridMultilevel"/>
    <w:tmpl w:val="F44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B6A96"/>
    <w:multiLevelType w:val="multilevel"/>
    <w:tmpl w:val="84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216B"/>
    <w:multiLevelType w:val="hybridMultilevel"/>
    <w:tmpl w:val="36526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44DE1"/>
    <w:multiLevelType w:val="hybridMultilevel"/>
    <w:tmpl w:val="E52E9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65815"/>
    <w:multiLevelType w:val="hybridMultilevel"/>
    <w:tmpl w:val="AFBC2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F68C5"/>
    <w:multiLevelType w:val="hybridMultilevel"/>
    <w:tmpl w:val="17B291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F865E35"/>
    <w:multiLevelType w:val="hybridMultilevel"/>
    <w:tmpl w:val="5D888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C5B79"/>
    <w:multiLevelType w:val="hybridMultilevel"/>
    <w:tmpl w:val="CF72C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E4D1D"/>
    <w:multiLevelType w:val="hybridMultilevel"/>
    <w:tmpl w:val="84F05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B744E"/>
    <w:multiLevelType w:val="hybridMultilevel"/>
    <w:tmpl w:val="F030E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0C6ED5"/>
    <w:multiLevelType w:val="multilevel"/>
    <w:tmpl w:val="848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B4A67"/>
    <w:multiLevelType w:val="hybridMultilevel"/>
    <w:tmpl w:val="963A9F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53E7B"/>
    <w:multiLevelType w:val="hybridMultilevel"/>
    <w:tmpl w:val="409E7E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14"/>
  </w:num>
  <w:num w:numId="7">
    <w:abstractNumId w:val="23"/>
  </w:num>
  <w:num w:numId="8">
    <w:abstractNumId w:val="22"/>
  </w:num>
  <w:num w:numId="9">
    <w:abstractNumId w:val="18"/>
  </w:num>
  <w:num w:numId="10">
    <w:abstractNumId w:val="11"/>
  </w:num>
  <w:num w:numId="11">
    <w:abstractNumId w:val="12"/>
  </w:num>
  <w:num w:numId="12">
    <w:abstractNumId w:val="25"/>
  </w:num>
  <w:num w:numId="13">
    <w:abstractNumId w:val="17"/>
  </w:num>
  <w:num w:numId="14">
    <w:abstractNumId w:val="3"/>
  </w:num>
  <w:num w:numId="15">
    <w:abstractNumId w:val="20"/>
  </w:num>
  <w:num w:numId="16">
    <w:abstractNumId w:val="6"/>
  </w:num>
  <w:num w:numId="17">
    <w:abstractNumId w:val="7"/>
  </w:num>
  <w:num w:numId="18">
    <w:abstractNumId w:val="15"/>
  </w:num>
  <w:num w:numId="19">
    <w:abstractNumId w:val="2"/>
  </w:num>
  <w:num w:numId="20">
    <w:abstractNumId w:val="8"/>
  </w:num>
  <w:num w:numId="21">
    <w:abstractNumId w:val="13"/>
  </w:num>
  <w:num w:numId="22">
    <w:abstractNumId w:val="16"/>
  </w:num>
  <w:num w:numId="23">
    <w:abstractNumId w:val="21"/>
  </w:num>
  <w:num w:numId="24">
    <w:abstractNumId w:val="0"/>
  </w:num>
  <w:num w:numId="25">
    <w:abstractNumId w:val="19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017"/>
    <w:rsid w:val="0003402D"/>
    <w:rsid w:val="00035007"/>
    <w:rsid w:val="00037C98"/>
    <w:rsid w:val="00047007"/>
    <w:rsid w:val="0008794B"/>
    <w:rsid w:val="000C2D06"/>
    <w:rsid w:val="000D5855"/>
    <w:rsid w:val="000D5C8F"/>
    <w:rsid w:val="000E0278"/>
    <w:rsid w:val="00113396"/>
    <w:rsid w:val="00115A1B"/>
    <w:rsid w:val="00120EF3"/>
    <w:rsid w:val="00194A19"/>
    <w:rsid w:val="001963A0"/>
    <w:rsid w:val="001A2710"/>
    <w:rsid w:val="001C11A6"/>
    <w:rsid w:val="001D081C"/>
    <w:rsid w:val="0021492F"/>
    <w:rsid w:val="00226823"/>
    <w:rsid w:val="00231048"/>
    <w:rsid w:val="002331B6"/>
    <w:rsid w:val="00284DC1"/>
    <w:rsid w:val="002964F6"/>
    <w:rsid w:val="002C0166"/>
    <w:rsid w:val="002C7398"/>
    <w:rsid w:val="002E5EAB"/>
    <w:rsid w:val="00310138"/>
    <w:rsid w:val="0034528E"/>
    <w:rsid w:val="0035676B"/>
    <w:rsid w:val="00363573"/>
    <w:rsid w:val="00367984"/>
    <w:rsid w:val="003B0AD2"/>
    <w:rsid w:val="003F12C3"/>
    <w:rsid w:val="0041714A"/>
    <w:rsid w:val="0041734C"/>
    <w:rsid w:val="0046621A"/>
    <w:rsid w:val="004D0F5D"/>
    <w:rsid w:val="00510535"/>
    <w:rsid w:val="005620AE"/>
    <w:rsid w:val="005976A5"/>
    <w:rsid w:val="005A408F"/>
    <w:rsid w:val="005C0BF2"/>
    <w:rsid w:val="005D5C4A"/>
    <w:rsid w:val="00607017"/>
    <w:rsid w:val="00644888"/>
    <w:rsid w:val="0065626B"/>
    <w:rsid w:val="006940E4"/>
    <w:rsid w:val="006F0F5A"/>
    <w:rsid w:val="006F4B57"/>
    <w:rsid w:val="00701199"/>
    <w:rsid w:val="00716F32"/>
    <w:rsid w:val="00735B2A"/>
    <w:rsid w:val="0075422B"/>
    <w:rsid w:val="00776691"/>
    <w:rsid w:val="007767CE"/>
    <w:rsid w:val="007923AB"/>
    <w:rsid w:val="007B6A66"/>
    <w:rsid w:val="007F7D73"/>
    <w:rsid w:val="00801340"/>
    <w:rsid w:val="00803FAC"/>
    <w:rsid w:val="00815574"/>
    <w:rsid w:val="008346A6"/>
    <w:rsid w:val="008466FF"/>
    <w:rsid w:val="008C1F02"/>
    <w:rsid w:val="008E6B72"/>
    <w:rsid w:val="008E7D18"/>
    <w:rsid w:val="008F2CD3"/>
    <w:rsid w:val="00901A5C"/>
    <w:rsid w:val="009056C3"/>
    <w:rsid w:val="00951E40"/>
    <w:rsid w:val="00963A96"/>
    <w:rsid w:val="00966A20"/>
    <w:rsid w:val="00980D2C"/>
    <w:rsid w:val="009F2995"/>
    <w:rsid w:val="009F5395"/>
    <w:rsid w:val="00A33033"/>
    <w:rsid w:val="00A9267C"/>
    <w:rsid w:val="00AC0537"/>
    <w:rsid w:val="00B27AAF"/>
    <w:rsid w:val="00B43CBE"/>
    <w:rsid w:val="00B66D65"/>
    <w:rsid w:val="00B84D6A"/>
    <w:rsid w:val="00BC3FAB"/>
    <w:rsid w:val="00BD3A56"/>
    <w:rsid w:val="00C02D54"/>
    <w:rsid w:val="00C04C7E"/>
    <w:rsid w:val="00C05AA4"/>
    <w:rsid w:val="00C41290"/>
    <w:rsid w:val="00CA73E8"/>
    <w:rsid w:val="00D50909"/>
    <w:rsid w:val="00D52147"/>
    <w:rsid w:val="00D560A3"/>
    <w:rsid w:val="00D958EF"/>
    <w:rsid w:val="00DA117F"/>
    <w:rsid w:val="00DA4A60"/>
    <w:rsid w:val="00DE711C"/>
    <w:rsid w:val="00DF5B6C"/>
    <w:rsid w:val="00E51CA3"/>
    <w:rsid w:val="00E54B86"/>
    <w:rsid w:val="00E958CF"/>
    <w:rsid w:val="00EC2C0D"/>
    <w:rsid w:val="00EC47B9"/>
    <w:rsid w:val="00F118B9"/>
    <w:rsid w:val="00F30911"/>
    <w:rsid w:val="00FA1C20"/>
    <w:rsid w:val="00FE1F55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2CF72BB"/>
  <w15:chartTrackingRefBased/>
  <w15:docId w15:val="{044357AC-4BA2-45A7-BE45-CE7807D9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3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3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</w:style>
  <w:style w:type="paragraph" w:styleId="Footer">
    <w:name w:val="footer"/>
    <w:basedOn w:val="Normal"/>
    <w:link w:val="Foot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F02"/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F53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53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F53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Emphasis">
    <w:name w:val="Emphasis"/>
    <w:basedOn w:val="DefaultParagraphFont"/>
    <w:uiPriority w:val="20"/>
    <w:qFormat/>
    <w:rsid w:val="009F5395"/>
    <w:rPr>
      <w:i/>
      <w:iCs/>
    </w:rPr>
  </w:style>
  <w:style w:type="character" w:styleId="Strong">
    <w:name w:val="Strong"/>
    <w:basedOn w:val="DefaultParagraphFont"/>
    <w:uiPriority w:val="22"/>
    <w:qFormat/>
    <w:rsid w:val="009F539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9F5395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B0AD2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05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try-meta">
    <w:name w:val="entry-meta"/>
    <w:basedOn w:val="Normal"/>
    <w:rsid w:val="000350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A11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019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774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10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258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99359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1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671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4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619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32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0224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50070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00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161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3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978438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9174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33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7666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8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814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01850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91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307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27382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04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521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1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526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723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161636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0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837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772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02801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1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742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6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469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utorialspoint.com/Java-Program-to-Compare-Strings" TargetMode="External"/><Relationship Id="rId18" Type="http://schemas.openxmlformats.org/officeDocument/2006/relationships/image" Target="media/image10.jpe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55" Type="http://schemas.openxmlformats.org/officeDocument/2006/relationships/hyperlink" Target="https://www.geeksforgeeks.org/difference-between-abstract-class-and-concrete-class-in-java/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hyperlink" Target="https://www.tutorialspoint.com/java/java_networking.htm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www.geeksforgeeks.org/displaying-xml-using-xslt/" TargetMode="External"/><Relationship Id="rId56" Type="http://schemas.openxmlformats.org/officeDocument/2006/relationships/image" Target="media/image43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docs.oracle.com/javase/7/docs/technotes/tools/windows/javac.html" TargetMode="External"/><Relationship Id="rId59" Type="http://schemas.openxmlformats.org/officeDocument/2006/relationships/image" Target="media/image4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hyperlink" Target="https://www.ibm.com/support/pages/javaxnamingnamingexception-name-compenvjdbc-not-found-context-java" TargetMode="External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18038\AppData\Local\Temp\wz7c05\LTI%20word%20template_India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81536-1BC8-4473-8258-F75C1AEA1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LTI word template_IndiaA4</Template>
  <TotalTime>0</TotalTime>
  <Pages>19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Kar</dc:creator>
  <cp:keywords/>
  <dc:description/>
  <cp:lastModifiedBy>Ashika Ramesha</cp:lastModifiedBy>
  <cp:revision>2</cp:revision>
  <dcterms:created xsi:type="dcterms:W3CDTF">2019-11-25T18:29:00Z</dcterms:created>
  <dcterms:modified xsi:type="dcterms:W3CDTF">2019-11-25T18:29:00Z</dcterms:modified>
</cp:coreProperties>
</file>